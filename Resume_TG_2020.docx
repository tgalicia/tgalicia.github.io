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7" w:rightFromText="187" w:vertAnchor="text" w:horzAnchor="margin" w:tblpY="-372"/>
        <w:tblOverlap w:val="never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131AD195" w14:textId="77777777" w:rsidTr="00CE7B91">
        <w:tc>
          <w:tcPr>
            <w:tcW w:w="3023" w:type="dxa"/>
          </w:tcPr>
          <w:sdt>
            <w:sdtPr>
              <w:alias w:val="Your Name:"/>
              <w:tag w:val="Your Name:"/>
              <w:id w:val="-1220516334"/>
              <w:placeholder>
                <w:docPart w:val="262F653A6276FE41BCF0B5B1DCC3D562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EndPr/>
            <w:sdtContent>
              <w:p w14:paraId="66936EDE" w14:textId="77777777" w:rsidR="00B93310" w:rsidRPr="005152F2" w:rsidRDefault="001C44FD" w:rsidP="00121BC1">
                <w:pPr>
                  <w:pStyle w:val="Heading1"/>
                </w:pPr>
                <w:r>
                  <w:t>Tiffany Galicia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4A66AC" w:themeColor="accent1"/>
                <w:bottom w:val="single" w:sz="8" w:space="0" w:color="4A66AC" w:themeColor="accent1"/>
                <w:insideH w:val="single" w:sz="8" w:space="0" w:color="4A66AC" w:themeColor="accent1"/>
                <w:insideV w:val="single" w:sz="8" w:space="0" w:color="4A66AC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47740F45" w14:textId="77777777" w:rsidTr="00484B9F">
              <w:tc>
                <w:tcPr>
                  <w:tcW w:w="2997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41111589" w14:textId="77777777" w:rsidR="00441EB9" w:rsidRDefault="00441EB9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5BB6A8C" wp14:editId="61F368FB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04D68A0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a66ac [3204]" strokecolor="#4a66ac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a66ac [3204]" strokecolor="#4a66ac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60B7ACE1" w14:textId="77777777" w:rsidTr="00484B9F">
              <w:tc>
                <w:tcPr>
                  <w:tcW w:w="2997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745887C8" w14:textId="04FFC21A" w:rsidR="00441EB9" w:rsidRDefault="0048227F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  <w:hyperlink r:id="rId7" w:history="1">
                    <w:r w:rsidRPr="007A5569">
                      <w:rPr>
                        <w:rStyle w:val="Hyperlink"/>
                      </w:rPr>
                      <w:t>tiffany.galicia@gmail.com</w:t>
                    </w:r>
                  </w:hyperlink>
                </w:p>
                <w:p w14:paraId="624F8ABC" w14:textId="77777777" w:rsidR="0048227F" w:rsidRDefault="0048227F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</w:p>
                <w:p w14:paraId="4A7AB67D" w14:textId="62C608E1" w:rsidR="0048227F" w:rsidRDefault="0048227F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</w:p>
              </w:tc>
            </w:tr>
            <w:tr w:rsidR="00441EB9" w:rsidRPr="005152F2" w14:paraId="44C5616B" w14:textId="77777777" w:rsidTr="00484B9F">
              <w:tc>
                <w:tcPr>
                  <w:tcW w:w="2997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5E53E953" w14:textId="77777777" w:rsidR="00121BC1" w:rsidRDefault="00121BC1" w:rsidP="0048227F">
                  <w:pPr>
                    <w:pStyle w:val="Heading3"/>
                    <w:framePr w:hSpace="187" w:wrap="around" w:vAnchor="text" w:hAnchor="margin" w:y="-372"/>
                    <w:suppressOverlap/>
                    <w:jc w:val="both"/>
                  </w:pPr>
                </w:p>
                <w:p w14:paraId="01701AEB" w14:textId="434F8FFE" w:rsidR="00441EB9" w:rsidRDefault="00441EB9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20F4325" wp14:editId="2E8FB3BD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86762C0" id="Group 37" o:spid="_x0000_s1026" alt="Telephone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&#13;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a66ac [3204]" strokecolor="#4a66ac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a66ac [3204]" strokecolor="#4a66ac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5404EF0C" w14:textId="77777777" w:rsidTr="00484B9F">
              <w:tc>
                <w:tcPr>
                  <w:tcW w:w="2997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08FE18A3" w14:textId="77777777" w:rsidR="00441EB9" w:rsidRDefault="001C44FD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  <w:r>
                    <w:t>325.829.2401</w:t>
                  </w:r>
                </w:p>
                <w:p w14:paraId="63639A85" w14:textId="77777777" w:rsidR="00532548" w:rsidRDefault="00532548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</w:p>
                <w:p w14:paraId="63371A9D" w14:textId="1474E436" w:rsidR="0048227F" w:rsidRDefault="0048227F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</w:p>
              </w:tc>
            </w:tr>
            <w:tr w:rsidR="00441EB9" w:rsidRPr="005152F2" w14:paraId="09D905A4" w14:textId="77777777" w:rsidTr="00532548">
              <w:trPr>
                <w:trHeight w:val="1947"/>
              </w:trPr>
              <w:tc>
                <w:tcPr>
                  <w:tcW w:w="2997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1DA79748" w14:textId="77777777" w:rsidR="00121BC1" w:rsidRDefault="00121BC1" w:rsidP="0048227F">
                  <w:pPr>
                    <w:pStyle w:val="Heading3"/>
                    <w:framePr w:hSpace="187" w:wrap="around" w:vAnchor="text" w:hAnchor="margin" w:y="-372"/>
                    <w:suppressOverlap/>
                    <w:jc w:val="both"/>
                  </w:pPr>
                </w:p>
                <w:p w14:paraId="0CE5783B" w14:textId="28C1F0A5" w:rsidR="00441EB9" w:rsidRDefault="00121BC1" w:rsidP="0048227F">
                  <w:pPr>
                    <w:pStyle w:val="Heading3"/>
                    <w:framePr w:hSpace="187" w:wrap="around" w:vAnchor="text" w:hAnchor="margin" w:y="-372"/>
                    <w:suppressOverlap/>
                    <w:jc w:val="both"/>
                  </w:pPr>
                  <w:r>
                    <w:t xml:space="preserve">     </w:t>
                  </w:r>
                  <w:r w:rsidR="00484B9F">
                    <w:t xml:space="preserve">                </w:t>
                  </w:r>
                  <w:r w:rsidR="00441EB9"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9EF3692" wp14:editId="490D61DF">
                            <wp:extent cx="329184" cy="329184"/>
                            <wp:effectExtent l="0" t="0" r="13970" b="13970"/>
                            <wp:docPr id="77" name="Group 31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8" name="Freeform 7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79" name="Freeform 79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0" y="50"/>
                                        <a:ext cx="109" cy="98"/>
                                      </a:xfrm>
                                      <a:custGeom>
                                        <a:avLst/>
                                        <a:gdLst>
                                          <a:gd name="T0" fmla="*/ 384 w 1752"/>
                                          <a:gd name="T1" fmla="*/ 544 h 1560"/>
                                          <a:gd name="T2" fmla="*/ 1243 w 1752"/>
                                          <a:gd name="T3" fmla="*/ 523 h 1560"/>
                                          <a:gd name="T4" fmla="*/ 1128 w 1752"/>
                                          <a:gd name="T5" fmla="*/ 556 h 1560"/>
                                          <a:gd name="T6" fmla="*/ 1044 w 1752"/>
                                          <a:gd name="T7" fmla="*/ 620 h 1560"/>
                                          <a:gd name="T8" fmla="*/ 972 w 1752"/>
                                          <a:gd name="T9" fmla="*/ 686 h 1560"/>
                                          <a:gd name="T10" fmla="*/ 643 w 1752"/>
                                          <a:gd name="T11" fmla="*/ 1510 h 1560"/>
                                          <a:gd name="T12" fmla="*/ 954 w 1752"/>
                                          <a:gd name="T13" fmla="*/ 933 h 1560"/>
                                          <a:gd name="T14" fmla="*/ 966 w 1752"/>
                                          <a:gd name="T15" fmla="*/ 872 h 1560"/>
                                          <a:gd name="T16" fmla="*/ 1038 w 1752"/>
                                          <a:gd name="T17" fmla="*/ 779 h 1560"/>
                                          <a:gd name="T18" fmla="*/ 1122 w 1752"/>
                                          <a:gd name="T19" fmla="*/ 739 h 1560"/>
                                          <a:gd name="T20" fmla="*/ 1245 w 1752"/>
                                          <a:gd name="T21" fmla="*/ 744 h 1560"/>
                                          <a:gd name="T22" fmla="*/ 1340 w 1752"/>
                                          <a:gd name="T23" fmla="*/ 807 h 1560"/>
                                          <a:gd name="T24" fmla="*/ 1384 w 1752"/>
                                          <a:gd name="T25" fmla="*/ 920 h 1560"/>
                                          <a:gd name="T26" fmla="*/ 1697 w 1752"/>
                                          <a:gd name="T27" fmla="*/ 1510 h 1560"/>
                                          <a:gd name="T28" fmla="*/ 1681 w 1752"/>
                                          <a:gd name="T29" fmla="*/ 798 h 1560"/>
                                          <a:gd name="T30" fmla="*/ 1610 w 1752"/>
                                          <a:gd name="T31" fmla="*/ 650 h 1560"/>
                                          <a:gd name="T32" fmla="*/ 1496 w 1752"/>
                                          <a:gd name="T33" fmla="*/ 558 h 1560"/>
                                          <a:gd name="T34" fmla="*/ 1307 w 1752"/>
                                          <a:gd name="T35" fmla="*/ 522 h 1560"/>
                                          <a:gd name="T36" fmla="*/ 432 w 1752"/>
                                          <a:gd name="T37" fmla="*/ 497 h 1560"/>
                                          <a:gd name="T38" fmla="*/ 438 w 1752"/>
                                          <a:gd name="T39" fmla="*/ 1543 h 1560"/>
                                          <a:gd name="T40" fmla="*/ 50 w 1752"/>
                                          <a:gd name="T41" fmla="*/ 1560 h 1560"/>
                                          <a:gd name="T42" fmla="*/ 22 w 1752"/>
                                          <a:gd name="T43" fmla="*/ 1532 h 1560"/>
                                          <a:gd name="T44" fmla="*/ 41 w 1752"/>
                                          <a:gd name="T45" fmla="*/ 490 h 1560"/>
                                          <a:gd name="T46" fmla="*/ 1426 w 1752"/>
                                          <a:gd name="T47" fmla="*/ 480 h 1560"/>
                                          <a:gd name="T48" fmla="*/ 1593 w 1752"/>
                                          <a:gd name="T49" fmla="*/ 557 h 1560"/>
                                          <a:gd name="T50" fmla="*/ 1701 w 1752"/>
                                          <a:gd name="T51" fmla="*/ 694 h 1560"/>
                                          <a:gd name="T52" fmla="*/ 1750 w 1752"/>
                                          <a:gd name="T53" fmla="*/ 890 h 1560"/>
                                          <a:gd name="T54" fmla="*/ 1742 w 1752"/>
                                          <a:gd name="T55" fmla="*/ 1552 h 1560"/>
                                          <a:gd name="T56" fmla="*/ 1351 w 1752"/>
                                          <a:gd name="T57" fmla="*/ 1557 h 1560"/>
                                          <a:gd name="T58" fmla="*/ 1335 w 1752"/>
                                          <a:gd name="T59" fmla="*/ 989 h 1560"/>
                                          <a:gd name="T60" fmla="*/ 1311 w 1752"/>
                                          <a:gd name="T61" fmla="*/ 860 h 1560"/>
                                          <a:gd name="T62" fmla="*/ 1250 w 1752"/>
                                          <a:gd name="T63" fmla="*/ 797 h 1560"/>
                                          <a:gd name="T64" fmla="*/ 1144 w 1752"/>
                                          <a:gd name="T65" fmla="*/ 788 h 1560"/>
                                          <a:gd name="T66" fmla="*/ 1052 w 1752"/>
                                          <a:gd name="T67" fmla="*/ 836 h 1560"/>
                                          <a:gd name="T68" fmla="*/ 1005 w 1752"/>
                                          <a:gd name="T69" fmla="*/ 923 h 1560"/>
                                          <a:gd name="T70" fmla="*/ 988 w 1752"/>
                                          <a:gd name="T71" fmla="*/ 1557 h 1560"/>
                                          <a:gd name="T72" fmla="*/ 587 w 1752"/>
                                          <a:gd name="T73" fmla="*/ 1532 h 1560"/>
                                          <a:gd name="T74" fmla="*/ 604 w 1752"/>
                                          <a:gd name="T75" fmla="*/ 490 h 1560"/>
                                          <a:gd name="T76" fmla="*/ 998 w 1752"/>
                                          <a:gd name="T77" fmla="*/ 497 h 1560"/>
                                          <a:gd name="T78" fmla="*/ 1027 w 1752"/>
                                          <a:gd name="T79" fmla="*/ 564 h 1560"/>
                                          <a:gd name="T80" fmla="*/ 1138 w 1752"/>
                                          <a:gd name="T81" fmla="*/ 495 h 1560"/>
                                          <a:gd name="T82" fmla="*/ 1270 w 1752"/>
                                          <a:gd name="T83" fmla="*/ 467 h 1560"/>
                                          <a:gd name="T84" fmla="*/ 172 w 1752"/>
                                          <a:gd name="T85" fmla="*/ 61 h 1560"/>
                                          <a:gd name="T86" fmla="*/ 87 w 1752"/>
                                          <a:gd name="T87" fmla="*/ 111 h 1560"/>
                                          <a:gd name="T88" fmla="*/ 55 w 1752"/>
                                          <a:gd name="T89" fmla="*/ 203 h 1560"/>
                                          <a:gd name="T90" fmla="*/ 81 w 1752"/>
                                          <a:gd name="T91" fmla="*/ 289 h 1560"/>
                                          <a:gd name="T92" fmla="*/ 160 w 1752"/>
                                          <a:gd name="T93" fmla="*/ 344 h 1560"/>
                                          <a:gd name="T94" fmla="*/ 248 w 1752"/>
                                          <a:gd name="T95" fmla="*/ 349 h 1560"/>
                                          <a:gd name="T96" fmla="*/ 335 w 1752"/>
                                          <a:gd name="T97" fmla="*/ 307 h 1560"/>
                                          <a:gd name="T98" fmla="*/ 378 w 1752"/>
                                          <a:gd name="T99" fmla="*/ 228 h 1560"/>
                                          <a:gd name="T100" fmla="*/ 356 w 1752"/>
                                          <a:gd name="T101" fmla="*/ 115 h 1560"/>
                                          <a:gd name="T102" fmla="*/ 268 w 1752"/>
                                          <a:gd name="T103" fmla="*/ 57 h 1560"/>
                                          <a:gd name="T104" fmla="*/ 292 w 1752"/>
                                          <a:gd name="T105" fmla="*/ 7 h 1560"/>
                                          <a:gd name="T106" fmla="*/ 379 w 1752"/>
                                          <a:gd name="T107" fmla="*/ 61 h 1560"/>
                                          <a:gd name="T108" fmla="*/ 431 w 1752"/>
                                          <a:gd name="T109" fmla="*/ 166 h 1560"/>
                                          <a:gd name="T110" fmla="*/ 424 w 1752"/>
                                          <a:gd name="T111" fmla="*/ 266 h 1560"/>
                                          <a:gd name="T112" fmla="*/ 354 w 1752"/>
                                          <a:gd name="T113" fmla="*/ 364 h 1560"/>
                                          <a:gd name="T114" fmla="*/ 251 w 1752"/>
                                          <a:gd name="T115" fmla="*/ 404 h 1560"/>
                                          <a:gd name="T116" fmla="*/ 154 w 1752"/>
                                          <a:gd name="T117" fmla="*/ 399 h 1560"/>
                                          <a:gd name="T118" fmla="*/ 61 w 1752"/>
                                          <a:gd name="T119" fmla="*/ 346 h 1560"/>
                                          <a:gd name="T120" fmla="*/ 3 w 1752"/>
                                          <a:gd name="T121" fmla="*/ 236 h 1560"/>
                                          <a:gd name="T122" fmla="*/ 24 w 1752"/>
                                          <a:gd name="T123" fmla="*/ 106 h 1560"/>
                                          <a:gd name="T124" fmla="*/ 124 w 1752"/>
                                          <a:gd name="T125" fmla="*/ 1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  <a:cxn ang="0">
                                            <a:pos x="T118" y="T119"/>
                                          </a:cxn>
                                          <a:cxn ang="0">
                                            <a:pos x="T120" y="T121"/>
                                          </a:cxn>
                                          <a:cxn ang="0">
                                            <a:pos x="T122" y="T123"/>
                                          </a:cxn>
                                          <a:cxn ang="0">
                                            <a:pos x="T124" y="T12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52" h="1560">
                                            <a:moveTo>
                                              <a:pt x="77" y="544"/>
                                            </a:moveTo>
                                            <a:lnTo>
                                              <a:pt x="77" y="1510"/>
                                            </a:lnTo>
                                            <a:lnTo>
                                              <a:pt x="384" y="1510"/>
                                            </a:lnTo>
                                            <a:lnTo>
                                              <a:pt x="384" y="544"/>
                                            </a:lnTo>
                                            <a:lnTo>
                                              <a:pt x="77" y="544"/>
                                            </a:lnTo>
                                            <a:close/>
                                            <a:moveTo>
                                              <a:pt x="1307" y="522"/>
                                            </a:moveTo>
                                            <a:lnTo>
                                              <a:pt x="1274" y="522"/>
                                            </a:lnTo>
                                            <a:lnTo>
                                              <a:pt x="1243" y="523"/>
                                            </a:lnTo>
                                            <a:lnTo>
                                              <a:pt x="1213" y="526"/>
                                            </a:lnTo>
                                            <a:lnTo>
                                              <a:pt x="1186" y="532"/>
                                            </a:lnTo>
                                            <a:lnTo>
                                              <a:pt x="1155" y="544"/>
                                            </a:lnTo>
                                            <a:lnTo>
                                              <a:pt x="1128" y="556"/>
                                            </a:lnTo>
                                            <a:lnTo>
                                              <a:pt x="1104" y="571"/>
                                            </a:lnTo>
                                            <a:lnTo>
                                              <a:pt x="1080" y="588"/>
                                            </a:lnTo>
                                            <a:lnTo>
                                              <a:pt x="1061" y="604"/>
                                            </a:lnTo>
                                            <a:lnTo>
                                              <a:pt x="1044" y="620"/>
                                            </a:lnTo>
                                            <a:lnTo>
                                              <a:pt x="1027" y="641"/>
                                            </a:lnTo>
                                            <a:lnTo>
                                              <a:pt x="1012" y="659"/>
                                            </a:lnTo>
                                            <a:lnTo>
                                              <a:pt x="1000" y="676"/>
                                            </a:lnTo>
                                            <a:lnTo>
                                              <a:pt x="972" y="686"/>
                                            </a:lnTo>
                                            <a:lnTo>
                                              <a:pt x="950" y="659"/>
                                            </a:lnTo>
                                            <a:lnTo>
                                              <a:pt x="950" y="544"/>
                                            </a:lnTo>
                                            <a:lnTo>
                                              <a:pt x="643" y="544"/>
                                            </a:lnTo>
                                            <a:lnTo>
                                              <a:pt x="643" y="1510"/>
                                            </a:lnTo>
                                            <a:lnTo>
                                              <a:pt x="950" y="1510"/>
                                            </a:lnTo>
                                            <a:lnTo>
                                              <a:pt x="950" y="966"/>
                                            </a:lnTo>
                                            <a:lnTo>
                                              <a:pt x="952" y="950"/>
                                            </a:lnTo>
                                            <a:lnTo>
                                              <a:pt x="954" y="933"/>
                                            </a:lnTo>
                                            <a:lnTo>
                                              <a:pt x="956" y="916"/>
                                            </a:lnTo>
                                            <a:lnTo>
                                              <a:pt x="957" y="904"/>
                                            </a:lnTo>
                                            <a:lnTo>
                                              <a:pt x="961" y="889"/>
                                            </a:lnTo>
                                            <a:lnTo>
                                              <a:pt x="966" y="872"/>
                                            </a:lnTo>
                                            <a:lnTo>
                                              <a:pt x="980" y="848"/>
                                            </a:lnTo>
                                            <a:lnTo>
                                              <a:pt x="996" y="824"/>
                                            </a:lnTo>
                                            <a:lnTo>
                                              <a:pt x="1016" y="801"/>
                                            </a:lnTo>
                                            <a:lnTo>
                                              <a:pt x="1038" y="779"/>
                                            </a:lnTo>
                                            <a:lnTo>
                                              <a:pt x="1055" y="765"/>
                                            </a:lnTo>
                                            <a:lnTo>
                                              <a:pt x="1076" y="753"/>
                                            </a:lnTo>
                                            <a:lnTo>
                                              <a:pt x="1098" y="746"/>
                                            </a:lnTo>
                                            <a:lnTo>
                                              <a:pt x="1122" y="739"/>
                                            </a:lnTo>
                                            <a:lnTo>
                                              <a:pt x="1149" y="736"/>
                                            </a:lnTo>
                                            <a:lnTo>
                                              <a:pt x="1175" y="735"/>
                                            </a:lnTo>
                                            <a:lnTo>
                                              <a:pt x="1211" y="737"/>
                                            </a:lnTo>
                                            <a:lnTo>
                                              <a:pt x="1245" y="744"/>
                                            </a:lnTo>
                                            <a:lnTo>
                                              <a:pt x="1274" y="753"/>
                                            </a:lnTo>
                                            <a:lnTo>
                                              <a:pt x="1299" y="767"/>
                                            </a:lnTo>
                                            <a:lnTo>
                                              <a:pt x="1321" y="785"/>
                                            </a:lnTo>
                                            <a:lnTo>
                                              <a:pt x="1340" y="807"/>
                                            </a:lnTo>
                                            <a:lnTo>
                                              <a:pt x="1355" y="831"/>
                                            </a:lnTo>
                                            <a:lnTo>
                                              <a:pt x="1368" y="858"/>
                                            </a:lnTo>
                                            <a:lnTo>
                                              <a:pt x="1377" y="887"/>
                                            </a:lnTo>
                                            <a:lnTo>
                                              <a:pt x="1384" y="920"/>
                                            </a:lnTo>
                                            <a:lnTo>
                                              <a:pt x="1388" y="953"/>
                                            </a:lnTo>
                                            <a:lnTo>
                                              <a:pt x="1390" y="989"/>
                                            </a:lnTo>
                                            <a:lnTo>
                                              <a:pt x="1390" y="1510"/>
                                            </a:lnTo>
                                            <a:lnTo>
                                              <a:pt x="1697" y="1510"/>
                                            </a:lnTo>
                                            <a:lnTo>
                                              <a:pt x="1697" y="950"/>
                                            </a:lnTo>
                                            <a:lnTo>
                                              <a:pt x="1695" y="894"/>
                                            </a:lnTo>
                                            <a:lnTo>
                                              <a:pt x="1689" y="843"/>
                                            </a:lnTo>
                                            <a:lnTo>
                                              <a:pt x="1681" y="798"/>
                                            </a:lnTo>
                                            <a:lnTo>
                                              <a:pt x="1669" y="757"/>
                                            </a:lnTo>
                                            <a:lnTo>
                                              <a:pt x="1652" y="719"/>
                                            </a:lnTo>
                                            <a:lnTo>
                                              <a:pt x="1632" y="683"/>
                                            </a:lnTo>
                                            <a:lnTo>
                                              <a:pt x="1610" y="650"/>
                                            </a:lnTo>
                                            <a:lnTo>
                                              <a:pt x="1587" y="620"/>
                                            </a:lnTo>
                                            <a:lnTo>
                                              <a:pt x="1560" y="597"/>
                                            </a:lnTo>
                                            <a:lnTo>
                                              <a:pt x="1530" y="576"/>
                                            </a:lnTo>
                                            <a:lnTo>
                                              <a:pt x="1496" y="558"/>
                                            </a:lnTo>
                                            <a:lnTo>
                                              <a:pt x="1461" y="544"/>
                                            </a:lnTo>
                                            <a:lnTo>
                                              <a:pt x="1412" y="530"/>
                                            </a:lnTo>
                                            <a:lnTo>
                                              <a:pt x="1360" y="524"/>
                                            </a:lnTo>
                                            <a:lnTo>
                                              <a:pt x="1307" y="522"/>
                                            </a:lnTo>
                                            <a:close/>
                                            <a:moveTo>
                                              <a:pt x="50" y="488"/>
                                            </a:moveTo>
                                            <a:lnTo>
                                              <a:pt x="412" y="488"/>
                                            </a:lnTo>
                                            <a:lnTo>
                                              <a:pt x="423" y="490"/>
                                            </a:lnTo>
                                            <a:lnTo>
                                              <a:pt x="432" y="497"/>
                                            </a:lnTo>
                                            <a:lnTo>
                                              <a:pt x="438" y="505"/>
                                            </a:lnTo>
                                            <a:lnTo>
                                              <a:pt x="440" y="516"/>
                                            </a:lnTo>
                                            <a:lnTo>
                                              <a:pt x="440" y="1532"/>
                                            </a:lnTo>
                                            <a:lnTo>
                                              <a:pt x="438" y="1543"/>
                                            </a:lnTo>
                                            <a:lnTo>
                                              <a:pt x="432" y="1552"/>
                                            </a:lnTo>
                                            <a:lnTo>
                                              <a:pt x="423" y="1557"/>
                                            </a:lnTo>
                                            <a:lnTo>
                                              <a:pt x="412" y="1560"/>
                                            </a:lnTo>
                                            <a:lnTo>
                                              <a:pt x="50" y="1560"/>
                                            </a:lnTo>
                                            <a:lnTo>
                                              <a:pt x="41" y="1557"/>
                                            </a:lnTo>
                                            <a:lnTo>
                                              <a:pt x="32" y="1552"/>
                                            </a:lnTo>
                                            <a:lnTo>
                                              <a:pt x="25" y="1543"/>
                                            </a:lnTo>
                                            <a:lnTo>
                                              <a:pt x="22" y="1532"/>
                                            </a:lnTo>
                                            <a:lnTo>
                                              <a:pt x="22" y="516"/>
                                            </a:lnTo>
                                            <a:lnTo>
                                              <a:pt x="25" y="505"/>
                                            </a:lnTo>
                                            <a:lnTo>
                                              <a:pt x="32" y="497"/>
                                            </a:lnTo>
                                            <a:lnTo>
                                              <a:pt x="41" y="490"/>
                                            </a:lnTo>
                                            <a:lnTo>
                                              <a:pt x="50" y="488"/>
                                            </a:lnTo>
                                            <a:close/>
                                            <a:moveTo>
                                              <a:pt x="1307" y="466"/>
                                            </a:moveTo>
                                            <a:lnTo>
                                              <a:pt x="1368" y="470"/>
                                            </a:lnTo>
                                            <a:lnTo>
                                              <a:pt x="1426" y="480"/>
                                            </a:lnTo>
                                            <a:lnTo>
                                              <a:pt x="1483" y="494"/>
                                            </a:lnTo>
                                            <a:lnTo>
                                              <a:pt x="1523" y="512"/>
                                            </a:lnTo>
                                            <a:lnTo>
                                              <a:pt x="1558" y="532"/>
                                            </a:lnTo>
                                            <a:lnTo>
                                              <a:pt x="1593" y="557"/>
                                            </a:lnTo>
                                            <a:lnTo>
                                              <a:pt x="1625" y="588"/>
                                            </a:lnTo>
                                            <a:lnTo>
                                              <a:pt x="1653" y="619"/>
                                            </a:lnTo>
                                            <a:lnTo>
                                              <a:pt x="1679" y="656"/>
                                            </a:lnTo>
                                            <a:lnTo>
                                              <a:pt x="1701" y="694"/>
                                            </a:lnTo>
                                            <a:lnTo>
                                              <a:pt x="1719" y="735"/>
                                            </a:lnTo>
                                            <a:lnTo>
                                              <a:pt x="1733" y="783"/>
                                            </a:lnTo>
                                            <a:lnTo>
                                              <a:pt x="1743" y="835"/>
                                            </a:lnTo>
                                            <a:lnTo>
                                              <a:pt x="1750" y="890"/>
                                            </a:lnTo>
                                            <a:lnTo>
                                              <a:pt x="1752" y="950"/>
                                            </a:lnTo>
                                            <a:lnTo>
                                              <a:pt x="1752" y="1532"/>
                                            </a:lnTo>
                                            <a:lnTo>
                                              <a:pt x="1749" y="1543"/>
                                            </a:lnTo>
                                            <a:lnTo>
                                              <a:pt x="1742" y="1552"/>
                                            </a:lnTo>
                                            <a:lnTo>
                                              <a:pt x="1733" y="1557"/>
                                            </a:lnTo>
                                            <a:lnTo>
                                              <a:pt x="1725" y="1560"/>
                                            </a:lnTo>
                                            <a:lnTo>
                                              <a:pt x="1362" y="1560"/>
                                            </a:lnTo>
                                            <a:lnTo>
                                              <a:pt x="1351" y="1557"/>
                                            </a:lnTo>
                                            <a:lnTo>
                                              <a:pt x="1342" y="1552"/>
                                            </a:lnTo>
                                            <a:lnTo>
                                              <a:pt x="1336" y="1543"/>
                                            </a:lnTo>
                                            <a:lnTo>
                                              <a:pt x="1335" y="1532"/>
                                            </a:lnTo>
                                            <a:lnTo>
                                              <a:pt x="1335" y="989"/>
                                            </a:lnTo>
                                            <a:lnTo>
                                              <a:pt x="1333" y="953"/>
                                            </a:lnTo>
                                            <a:lnTo>
                                              <a:pt x="1329" y="919"/>
                                            </a:lnTo>
                                            <a:lnTo>
                                              <a:pt x="1321" y="888"/>
                                            </a:lnTo>
                                            <a:lnTo>
                                              <a:pt x="1311" y="860"/>
                                            </a:lnTo>
                                            <a:lnTo>
                                              <a:pt x="1296" y="835"/>
                                            </a:lnTo>
                                            <a:lnTo>
                                              <a:pt x="1284" y="819"/>
                                            </a:lnTo>
                                            <a:lnTo>
                                              <a:pt x="1268" y="808"/>
                                            </a:lnTo>
                                            <a:lnTo>
                                              <a:pt x="1250" y="797"/>
                                            </a:lnTo>
                                            <a:lnTo>
                                              <a:pt x="1228" y="791"/>
                                            </a:lnTo>
                                            <a:lnTo>
                                              <a:pt x="1204" y="787"/>
                                            </a:lnTo>
                                            <a:lnTo>
                                              <a:pt x="1175" y="786"/>
                                            </a:lnTo>
                                            <a:lnTo>
                                              <a:pt x="1144" y="788"/>
                                            </a:lnTo>
                                            <a:lnTo>
                                              <a:pt x="1117" y="793"/>
                                            </a:lnTo>
                                            <a:lnTo>
                                              <a:pt x="1093" y="803"/>
                                            </a:lnTo>
                                            <a:lnTo>
                                              <a:pt x="1071" y="818"/>
                                            </a:lnTo>
                                            <a:lnTo>
                                              <a:pt x="1052" y="836"/>
                                            </a:lnTo>
                                            <a:lnTo>
                                              <a:pt x="1038" y="855"/>
                                            </a:lnTo>
                                            <a:lnTo>
                                              <a:pt x="1025" y="875"/>
                                            </a:lnTo>
                                            <a:lnTo>
                                              <a:pt x="1016" y="894"/>
                                            </a:lnTo>
                                            <a:lnTo>
                                              <a:pt x="1005" y="923"/>
                                            </a:lnTo>
                                            <a:lnTo>
                                              <a:pt x="1005" y="1532"/>
                                            </a:lnTo>
                                            <a:lnTo>
                                              <a:pt x="1003" y="1543"/>
                                            </a:lnTo>
                                            <a:lnTo>
                                              <a:pt x="998" y="1552"/>
                                            </a:lnTo>
                                            <a:lnTo>
                                              <a:pt x="988" y="1557"/>
                                            </a:lnTo>
                                            <a:lnTo>
                                              <a:pt x="978" y="1560"/>
                                            </a:lnTo>
                                            <a:lnTo>
                                              <a:pt x="616" y="1560"/>
                                            </a:lnTo>
                                            <a:lnTo>
                                              <a:pt x="594" y="1553"/>
                                            </a:lnTo>
                                            <a:lnTo>
                                              <a:pt x="587" y="1532"/>
                                            </a:lnTo>
                                            <a:lnTo>
                                              <a:pt x="587" y="516"/>
                                            </a:lnTo>
                                            <a:lnTo>
                                              <a:pt x="589" y="505"/>
                                            </a:lnTo>
                                            <a:lnTo>
                                              <a:pt x="596" y="497"/>
                                            </a:lnTo>
                                            <a:lnTo>
                                              <a:pt x="604" y="490"/>
                                            </a:lnTo>
                                            <a:lnTo>
                                              <a:pt x="616" y="488"/>
                                            </a:lnTo>
                                            <a:lnTo>
                                              <a:pt x="978" y="488"/>
                                            </a:lnTo>
                                            <a:lnTo>
                                              <a:pt x="988" y="490"/>
                                            </a:lnTo>
                                            <a:lnTo>
                                              <a:pt x="998" y="497"/>
                                            </a:lnTo>
                                            <a:lnTo>
                                              <a:pt x="1003" y="505"/>
                                            </a:lnTo>
                                            <a:lnTo>
                                              <a:pt x="1005" y="516"/>
                                            </a:lnTo>
                                            <a:lnTo>
                                              <a:pt x="1005" y="582"/>
                                            </a:lnTo>
                                            <a:lnTo>
                                              <a:pt x="1027" y="564"/>
                                            </a:lnTo>
                                            <a:lnTo>
                                              <a:pt x="1049" y="545"/>
                                            </a:lnTo>
                                            <a:lnTo>
                                              <a:pt x="1071" y="527"/>
                                            </a:lnTo>
                                            <a:lnTo>
                                              <a:pt x="1104" y="511"/>
                                            </a:lnTo>
                                            <a:lnTo>
                                              <a:pt x="1138" y="495"/>
                                            </a:lnTo>
                                            <a:lnTo>
                                              <a:pt x="1175" y="483"/>
                                            </a:lnTo>
                                            <a:lnTo>
                                              <a:pt x="1203" y="476"/>
                                            </a:lnTo>
                                            <a:lnTo>
                                              <a:pt x="1235" y="470"/>
                                            </a:lnTo>
                                            <a:lnTo>
                                              <a:pt x="1270" y="467"/>
                                            </a:lnTo>
                                            <a:lnTo>
                                              <a:pt x="1307" y="466"/>
                                            </a:lnTo>
                                            <a:close/>
                                            <a:moveTo>
                                              <a:pt x="236" y="55"/>
                                            </a:moveTo>
                                            <a:lnTo>
                                              <a:pt x="202" y="57"/>
                                            </a:lnTo>
                                            <a:lnTo>
                                              <a:pt x="172" y="61"/>
                                            </a:lnTo>
                                            <a:lnTo>
                                              <a:pt x="145" y="68"/>
                                            </a:lnTo>
                                            <a:lnTo>
                                              <a:pt x="123" y="79"/>
                                            </a:lnTo>
                                            <a:lnTo>
                                              <a:pt x="105" y="93"/>
                                            </a:lnTo>
                                            <a:lnTo>
                                              <a:pt x="87" y="111"/>
                                            </a:lnTo>
                                            <a:lnTo>
                                              <a:pt x="73" y="131"/>
                                            </a:lnTo>
                                            <a:lnTo>
                                              <a:pt x="63" y="153"/>
                                            </a:lnTo>
                                            <a:lnTo>
                                              <a:pt x="57" y="177"/>
                                            </a:lnTo>
                                            <a:lnTo>
                                              <a:pt x="55" y="203"/>
                                            </a:lnTo>
                                            <a:lnTo>
                                              <a:pt x="56" y="226"/>
                                            </a:lnTo>
                                            <a:lnTo>
                                              <a:pt x="62" y="248"/>
                                            </a:lnTo>
                                            <a:lnTo>
                                              <a:pt x="69" y="270"/>
                                            </a:lnTo>
                                            <a:lnTo>
                                              <a:pt x="81" y="289"/>
                                            </a:lnTo>
                                            <a:lnTo>
                                              <a:pt x="99" y="307"/>
                                            </a:lnTo>
                                            <a:lnTo>
                                              <a:pt x="117" y="323"/>
                                            </a:lnTo>
                                            <a:lnTo>
                                              <a:pt x="137" y="334"/>
                                            </a:lnTo>
                                            <a:lnTo>
                                              <a:pt x="160" y="344"/>
                                            </a:lnTo>
                                            <a:lnTo>
                                              <a:pt x="186" y="349"/>
                                            </a:lnTo>
                                            <a:lnTo>
                                              <a:pt x="214" y="351"/>
                                            </a:lnTo>
                                            <a:lnTo>
                                              <a:pt x="220" y="351"/>
                                            </a:lnTo>
                                            <a:lnTo>
                                              <a:pt x="248" y="349"/>
                                            </a:lnTo>
                                            <a:lnTo>
                                              <a:pt x="274" y="344"/>
                                            </a:lnTo>
                                            <a:lnTo>
                                              <a:pt x="297" y="334"/>
                                            </a:lnTo>
                                            <a:lnTo>
                                              <a:pt x="317" y="323"/>
                                            </a:lnTo>
                                            <a:lnTo>
                                              <a:pt x="335" y="307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65" y="271"/>
                                            </a:lnTo>
                                            <a:lnTo>
                                              <a:pt x="374" y="250"/>
                                            </a:lnTo>
                                            <a:lnTo>
                                              <a:pt x="378" y="228"/>
                                            </a:lnTo>
                                            <a:lnTo>
                                              <a:pt x="379" y="203"/>
                                            </a:lnTo>
                                            <a:lnTo>
                                              <a:pt x="376" y="171"/>
                                            </a:lnTo>
                                            <a:lnTo>
                                              <a:pt x="368" y="142"/>
                                            </a:lnTo>
                                            <a:lnTo>
                                              <a:pt x="356" y="115"/>
                                            </a:lnTo>
                                            <a:lnTo>
                                              <a:pt x="341" y="93"/>
                                            </a:lnTo>
                                            <a:lnTo>
                                              <a:pt x="319" y="76"/>
                                            </a:lnTo>
                                            <a:lnTo>
                                              <a:pt x="295" y="64"/>
                                            </a:lnTo>
                                            <a:lnTo>
                                              <a:pt x="268" y="57"/>
                                            </a:lnTo>
                                            <a:lnTo>
                                              <a:pt x="236" y="55"/>
                                            </a:lnTo>
                                            <a:close/>
                                            <a:moveTo>
                                              <a:pt x="236" y="0"/>
                                            </a:moveTo>
                                            <a:lnTo>
                                              <a:pt x="265" y="2"/>
                                            </a:lnTo>
                                            <a:lnTo>
                                              <a:pt x="292" y="7"/>
                                            </a:lnTo>
                                            <a:lnTo>
                                              <a:pt x="316" y="16"/>
                                            </a:lnTo>
                                            <a:lnTo>
                                              <a:pt x="338" y="27"/>
                                            </a:lnTo>
                                            <a:lnTo>
                                              <a:pt x="359" y="42"/>
                                            </a:lnTo>
                                            <a:lnTo>
                                              <a:pt x="379" y="61"/>
                                            </a:lnTo>
                                            <a:lnTo>
                                              <a:pt x="398" y="84"/>
                                            </a:lnTo>
                                            <a:lnTo>
                                              <a:pt x="412" y="109"/>
                                            </a:lnTo>
                                            <a:lnTo>
                                              <a:pt x="424" y="136"/>
                                            </a:lnTo>
                                            <a:lnTo>
                                              <a:pt x="431" y="166"/>
                                            </a:lnTo>
                                            <a:lnTo>
                                              <a:pt x="434" y="198"/>
                                            </a:lnTo>
                                            <a:lnTo>
                                              <a:pt x="434" y="203"/>
                                            </a:lnTo>
                                            <a:lnTo>
                                              <a:pt x="431" y="236"/>
                                            </a:lnTo>
                                            <a:lnTo>
                                              <a:pt x="424" y="266"/>
                                            </a:lnTo>
                                            <a:lnTo>
                                              <a:pt x="411" y="294"/>
                                            </a:lnTo>
                                            <a:lnTo>
                                              <a:pt x="395" y="322"/>
                                            </a:lnTo>
                                            <a:lnTo>
                                              <a:pt x="374" y="346"/>
                                            </a:lnTo>
                                            <a:lnTo>
                                              <a:pt x="354" y="364"/>
                                            </a:lnTo>
                                            <a:lnTo>
                                              <a:pt x="332" y="378"/>
                                            </a:lnTo>
                                            <a:lnTo>
                                              <a:pt x="307" y="391"/>
                                            </a:lnTo>
                                            <a:lnTo>
                                              <a:pt x="280" y="399"/>
                                            </a:lnTo>
                                            <a:lnTo>
                                              <a:pt x="251" y="404"/>
                                            </a:lnTo>
                                            <a:lnTo>
                                              <a:pt x="220" y="406"/>
                                            </a:lnTo>
                                            <a:lnTo>
                                              <a:pt x="214" y="406"/>
                                            </a:lnTo>
                                            <a:lnTo>
                                              <a:pt x="183" y="404"/>
                                            </a:lnTo>
                                            <a:lnTo>
                                              <a:pt x="154" y="399"/>
                                            </a:lnTo>
                                            <a:lnTo>
                                              <a:pt x="128" y="391"/>
                                            </a:lnTo>
                                            <a:lnTo>
                                              <a:pt x="103" y="378"/>
                                            </a:lnTo>
                                            <a:lnTo>
                                              <a:pt x="80" y="364"/>
                                            </a:lnTo>
                                            <a:lnTo>
                                              <a:pt x="61" y="346"/>
                                            </a:lnTo>
                                            <a:lnTo>
                                              <a:pt x="40" y="322"/>
                                            </a:lnTo>
                                            <a:lnTo>
                                              <a:pt x="23" y="294"/>
                                            </a:lnTo>
                                            <a:lnTo>
                                              <a:pt x="10" y="266"/>
                                            </a:lnTo>
                                            <a:lnTo>
                                              <a:pt x="3" y="236"/>
                                            </a:lnTo>
                                            <a:lnTo>
                                              <a:pt x="0" y="203"/>
                                            </a:lnTo>
                                            <a:lnTo>
                                              <a:pt x="3" y="168"/>
                                            </a:lnTo>
                                            <a:lnTo>
                                              <a:pt x="11" y="136"/>
                                            </a:lnTo>
                                            <a:lnTo>
                                              <a:pt x="24" y="106"/>
                                            </a:lnTo>
                                            <a:lnTo>
                                              <a:pt x="43" y="80"/>
                                            </a:lnTo>
                                            <a:lnTo>
                                              <a:pt x="66" y="55"/>
                                            </a:lnTo>
                                            <a:lnTo>
                                              <a:pt x="94" y="35"/>
                                            </a:lnTo>
                                            <a:lnTo>
                                              <a:pt x="124" y="19"/>
                                            </a:lnTo>
                                            <a:lnTo>
                                              <a:pt x="158" y="8"/>
                                            </a:lnTo>
                                            <a:lnTo>
                                              <a:pt x="196" y="2"/>
                                            </a:lnTo>
                                            <a:lnTo>
                                              <a:pt x="23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28E2023" id="Group 31" o:spid="_x0000_s1026" alt="LinkedIn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">
            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a66ac [3204]" strokecolor="#4a66ac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&#13;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4a66ac [3204]" strokecolor="#4a66ac [3204]" strokeweight="0">
      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  <w:r w:rsidR="00484B9F">
                    <w:br/>
                    <w:t xml:space="preserve">               </w:t>
                  </w:r>
                  <w:hyperlink r:id="rId8" w:history="1">
                    <w:r w:rsidR="00484B9F" w:rsidRPr="00484B9F">
                      <w:rPr>
                        <w:rStyle w:val="Hyperlink"/>
                      </w:rPr>
                      <w:t>Click Here</w:t>
                    </w:r>
                  </w:hyperlink>
                </w:p>
                <w:p w14:paraId="69EA3DBE" w14:textId="77777777" w:rsidR="00484B9F" w:rsidRDefault="00484B9F" w:rsidP="0048227F">
                  <w:pPr>
                    <w:pStyle w:val="Heading3"/>
                    <w:framePr w:hSpace="187" w:wrap="around" w:vAnchor="text" w:hAnchor="margin" w:y="-372"/>
                    <w:suppressOverlap/>
                    <w:jc w:val="both"/>
                  </w:pPr>
                </w:p>
                <w:p w14:paraId="38F60070" w14:textId="77777777" w:rsidR="0048227F" w:rsidRDefault="0048227F" w:rsidP="0048227F">
                  <w:pPr>
                    <w:pStyle w:val="Heading3"/>
                    <w:framePr w:hSpace="187" w:wrap="around" w:vAnchor="text" w:hAnchor="margin" w:y="-372"/>
                    <w:suppressOverlap/>
                    <w:jc w:val="both"/>
                  </w:pPr>
                </w:p>
                <w:p w14:paraId="30003EC5" w14:textId="77777777" w:rsidR="0048227F" w:rsidRDefault="0048227F" w:rsidP="0048227F">
                  <w:pPr>
                    <w:pStyle w:val="Heading3"/>
                    <w:framePr w:hSpace="187" w:wrap="around" w:vAnchor="text" w:hAnchor="margin" w:y="-372"/>
                    <w:suppressOverlap/>
                    <w:jc w:val="both"/>
                  </w:pPr>
                </w:p>
                <w:p w14:paraId="5C537C6B" w14:textId="507B9497" w:rsidR="0048227F" w:rsidRDefault="0048227F" w:rsidP="0048227F">
                  <w:pPr>
                    <w:pStyle w:val="Heading3"/>
                    <w:framePr w:hSpace="187" w:wrap="around" w:vAnchor="text" w:hAnchor="margin" w:y="-372"/>
                    <w:suppressOverlap/>
                    <w:jc w:val="both"/>
                  </w:pPr>
                </w:p>
              </w:tc>
            </w:tr>
            <w:tr w:rsidR="00463463" w:rsidRPr="005152F2" w14:paraId="3EFBA036" w14:textId="77777777" w:rsidTr="00484B9F">
              <w:tc>
                <w:tcPr>
                  <w:tcW w:w="2997" w:type="dxa"/>
                  <w:tcBorders>
                    <w:bottom w:val="nil"/>
                  </w:tcBorders>
                  <w:tcMar>
                    <w:top w:w="374" w:type="dxa"/>
                    <w:bottom w:w="115" w:type="dxa"/>
                  </w:tcMar>
                </w:tcPr>
                <w:p w14:paraId="77D35D04" w14:textId="77777777" w:rsidR="005A7E57" w:rsidRDefault="004C7A1A" w:rsidP="0048227F">
                  <w:pPr>
                    <w:pStyle w:val="Heading3"/>
                    <w:framePr w:hSpace="187" w:wrap="around" w:vAnchor="text" w:hAnchor="margin" w:y="-372"/>
                    <w:suppressOverlap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F35F96883864C04C82CF007EAEC28588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7B2F5C">
                        <w:t>Skills</w:t>
                      </w:r>
                    </w:sdtContent>
                  </w:sdt>
                </w:p>
                <w:p w14:paraId="02A4595E" w14:textId="77777777" w:rsidR="00616FF4" w:rsidRPr="005A7E57" w:rsidRDefault="00616FF4" w:rsidP="0048227F">
                  <w:pPr>
                    <w:pStyle w:val="GraphicElement"/>
                    <w:framePr w:hSpace="187" w:wrap="around" w:vAnchor="text" w:hAnchor="margin" w:y="-372"/>
                    <w:suppressOverlap/>
                  </w:pPr>
                  <w:r>
                    <mc:AlternateContent>
                      <mc:Choice Requires="wps">
                        <w:drawing>
                          <wp:inline distT="0" distB="0" distL="0" distR="0" wp14:anchorId="0A185855" wp14:editId="630159AB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2733B81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" strokecolor="#4a66ac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760528D0" w14:textId="3C218BCF" w:rsidR="00463463" w:rsidRPr="005152F2" w:rsidRDefault="007215BE" w:rsidP="0048227F">
                  <w:pPr>
                    <w:framePr w:hSpace="187" w:wrap="around" w:vAnchor="text" w:hAnchor="margin" w:y="-372"/>
                    <w:suppressOverlap/>
                  </w:pPr>
                  <w:r>
                    <w:t>Linux,</w:t>
                  </w:r>
                  <w:r w:rsidR="00E71016">
                    <w:t xml:space="preserve"> Troubleshooting</w:t>
                  </w:r>
                  <w:r w:rsidR="005B5989">
                    <w:t>, Customer Support</w:t>
                  </w:r>
                </w:p>
              </w:tc>
            </w:tr>
          </w:tbl>
          <w:p w14:paraId="563E10B5" w14:textId="77777777" w:rsidR="00B93310" w:rsidRPr="005152F2" w:rsidRDefault="00B93310" w:rsidP="00121BC1"/>
        </w:tc>
        <w:tc>
          <w:tcPr>
            <w:tcW w:w="723" w:type="dxa"/>
          </w:tcPr>
          <w:p w14:paraId="2613C879" w14:textId="77777777" w:rsidR="00B93310" w:rsidRPr="005152F2" w:rsidRDefault="00B93310" w:rsidP="00121BC1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22FB560D" w14:textId="77777777" w:rsidTr="00396369">
              <w:trPr>
                <w:trHeight w:val="4104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5FFE7FD4" w14:textId="77777777" w:rsidR="008F6337" w:rsidRPr="005152F2" w:rsidRDefault="004C7A1A" w:rsidP="0048227F">
                  <w:pPr>
                    <w:pStyle w:val="Heading2"/>
                    <w:framePr w:hSpace="187" w:wrap="around" w:vAnchor="text" w:hAnchor="margin" w:y="-372"/>
                    <w:suppressOverlap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FB29456287E3F34E978738FBC321CA4B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3053D9" w:rsidRPr="005152F2">
                        <w:t>Experience</w:t>
                      </w:r>
                    </w:sdtContent>
                  </w:sdt>
                </w:p>
                <w:p w14:paraId="417AD8DC" w14:textId="70A3DF24" w:rsidR="008F6337" w:rsidRPr="0043426C" w:rsidRDefault="0041463C" w:rsidP="0048227F">
                  <w:pPr>
                    <w:pStyle w:val="Heading4"/>
                    <w:framePr w:hSpace="187" w:wrap="around" w:vAnchor="text" w:hAnchor="margin" w:y="-372"/>
                    <w:suppressOverlap/>
                  </w:pPr>
                  <w:proofErr w:type="gramStart"/>
                  <w:r>
                    <w:t>Teacher  K</w:t>
                  </w:r>
                  <w:proofErr w:type="gramEnd"/>
                  <w:r>
                    <w:t>12</w:t>
                  </w:r>
                </w:p>
                <w:p w14:paraId="20DE3888" w14:textId="1CD908F1" w:rsidR="008F6337" w:rsidRPr="005152F2" w:rsidRDefault="007255C9" w:rsidP="0048227F">
                  <w:pPr>
                    <w:pStyle w:val="Heading5"/>
                    <w:framePr w:hSpace="187" w:wrap="around" w:vAnchor="text" w:hAnchor="margin" w:y="-372"/>
                    <w:suppressOverlap/>
                  </w:pPr>
                  <w:r>
                    <w:t xml:space="preserve">Jan </w:t>
                  </w:r>
                  <w:r w:rsidR="0041463C">
                    <w:t>2019-present</w:t>
                  </w:r>
                </w:p>
                <w:p w14:paraId="082B6D43" w14:textId="197E764A" w:rsidR="008F6337" w:rsidRDefault="0041463C" w:rsidP="0048227F">
                  <w:pPr>
                    <w:framePr w:hSpace="187" w:wrap="around" w:vAnchor="text" w:hAnchor="margin" w:y="-372"/>
                    <w:suppressOverlap/>
                  </w:pPr>
                  <w:r>
                    <w:t xml:space="preserve">Create lessons </w:t>
                  </w:r>
                  <w:r w:rsidR="003F4707">
                    <w:t>and exams for students to use on the virtual platform</w:t>
                  </w:r>
                  <w:r w:rsidR="003E0748">
                    <w:t xml:space="preserve">, </w:t>
                  </w:r>
                  <w:proofErr w:type="gramStart"/>
                  <w:r w:rsidR="00C94AB9">
                    <w:t>Communicate</w:t>
                  </w:r>
                  <w:proofErr w:type="gramEnd"/>
                  <w:r w:rsidR="00C94AB9">
                    <w:t xml:space="preserve"> with</w:t>
                  </w:r>
                  <w:r w:rsidR="003E0748">
                    <w:t xml:space="preserve"> student </w:t>
                  </w:r>
                  <w:r w:rsidR="00931526">
                    <w:t xml:space="preserve">to </w:t>
                  </w:r>
                  <w:r w:rsidR="003E0748">
                    <w:t xml:space="preserve">troubleshoot </w:t>
                  </w:r>
                  <w:r w:rsidR="005A0F32">
                    <w:t xml:space="preserve">and correct </w:t>
                  </w:r>
                  <w:r w:rsidR="003E0748">
                    <w:t>account issues</w:t>
                  </w:r>
                  <w:r w:rsidR="005A0F32">
                    <w:t>,</w:t>
                  </w:r>
                  <w:r w:rsidR="001307FC">
                    <w:t xml:space="preserve"> </w:t>
                  </w:r>
                  <w:r w:rsidR="00931526">
                    <w:t>Host</w:t>
                  </w:r>
                  <w:r w:rsidR="001307FC">
                    <w:t xml:space="preserve"> live lessons using</w:t>
                  </w:r>
                  <w:r w:rsidR="00036EC4">
                    <w:t xml:space="preserve"> blackboard collaborate virtual classroom</w:t>
                  </w:r>
                  <w:r w:rsidR="00E04B35">
                    <w:t>.</w:t>
                  </w:r>
                </w:p>
                <w:p w14:paraId="050B4B21" w14:textId="20D39E85" w:rsidR="007B2F5C" w:rsidRPr="0043426C" w:rsidRDefault="007255C9" w:rsidP="0048227F">
                  <w:pPr>
                    <w:pStyle w:val="Heading4"/>
                    <w:framePr w:hSpace="187" w:wrap="around" w:vAnchor="text" w:hAnchor="margin" w:y="-372"/>
                    <w:suppressOverlap/>
                  </w:pPr>
                  <w:r>
                    <w:t>Teacher   Leander ISD</w:t>
                  </w:r>
                </w:p>
                <w:p w14:paraId="1D4DF5C6" w14:textId="33F41925" w:rsidR="007B2F5C" w:rsidRDefault="007255C9" w:rsidP="0048227F">
                  <w:pPr>
                    <w:pStyle w:val="Heading5"/>
                    <w:framePr w:hSpace="187" w:wrap="around" w:vAnchor="text" w:hAnchor="margin" w:y="-372"/>
                    <w:suppressOverlap/>
                  </w:pPr>
                  <w:r>
                    <w:t xml:space="preserve">August 2016 – </w:t>
                  </w:r>
                  <w:r w:rsidR="00E261E7">
                    <w:t>June</w:t>
                  </w:r>
                  <w:r>
                    <w:t xml:space="preserve"> 2018</w:t>
                  </w:r>
                </w:p>
                <w:p w14:paraId="6AABEF3D" w14:textId="45652F07" w:rsidR="00E261E7" w:rsidRDefault="009F58C4" w:rsidP="0048227F">
                  <w:pPr>
                    <w:framePr w:hSpace="187" w:wrap="around" w:vAnchor="text" w:hAnchor="margin" w:y="-372"/>
                    <w:suppressOverlap/>
                  </w:pPr>
                  <w:r>
                    <w:t xml:space="preserve">Create detailed lesson plans and implement </w:t>
                  </w:r>
                  <w:r w:rsidR="00553F05">
                    <w:t>modifications based on data analysis of student progress</w:t>
                  </w:r>
                  <w:r w:rsidR="0083549C">
                    <w:t>,</w:t>
                  </w:r>
                  <w:r w:rsidR="00553F05">
                    <w:t xml:space="preserve"> </w:t>
                  </w:r>
                  <w:proofErr w:type="gramStart"/>
                  <w:r w:rsidR="0083549C">
                    <w:t>Collaborate</w:t>
                  </w:r>
                  <w:proofErr w:type="gramEnd"/>
                  <w:r w:rsidR="0083549C">
                    <w:t xml:space="preserve"> with team to ensure accurate content representation across multiple classrooms</w:t>
                  </w:r>
                  <w:r w:rsidR="00E04B35">
                    <w:t>.</w:t>
                  </w:r>
                </w:p>
                <w:p w14:paraId="187115FC" w14:textId="12A69F40" w:rsidR="000537E1" w:rsidRPr="0043426C" w:rsidRDefault="000537E1" w:rsidP="0048227F">
                  <w:pPr>
                    <w:pStyle w:val="Heading4"/>
                    <w:framePr w:hSpace="187" w:wrap="around" w:vAnchor="text" w:hAnchor="margin" w:y="-372"/>
                    <w:suppressOverlap/>
                  </w:pPr>
                  <w:r>
                    <w:t>Teacher   College Station ISD</w:t>
                  </w:r>
                </w:p>
                <w:p w14:paraId="0EED7576" w14:textId="0AF7A44C" w:rsidR="00E261E7" w:rsidRDefault="00E261E7" w:rsidP="0048227F">
                  <w:pPr>
                    <w:framePr w:hSpace="187" w:wrap="around" w:vAnchor="text" w:hAnchor="margin" w:y="-372"/>
                    <w:suppressOverlap/>
                  </w:pPr>
                  <w:r>
                    <w:t>August 2014 – June 2016</w:t>
                  </w:r>
                </w:p>
                <w:p w14:paraId="1D38112D" w14:textId="4F694C9F" w:rsidR="000537E1" w:rsidRPr="0043426C" w:rsidRDefault="000537E1" w:rsidP="0048227F">
                  <w:pPr>
                    <w:pStyle w:val="Heading4"/>
                    <w:framePr w:hSpace="187" w:wrap="around" w:vAnchor="text" w:hAnchor="margin" w:y="-372"/>
                    <w:suppressOverlap/>
                  </w:pPr>
                  <w:r>
                    <w:t>Teacher/Department Chair Fort Worth ISD</w:t>
                  </w:r>
                </w:p>
                <w:p w14:paraId="52DA7D07" w14:textId="3E385A3B" w:rsidR="008F6337" w:rsidRDefault="00E261E7" w:rsidP="0048227F">
                  <w:pPr>
                    <w:framePr w:hSpace="187" w:wrap="around" w:vAnchor="text" w:hAnchor="margin" w:y="-372"/>
                    <w:suppressOverlap/>
                  </w:pPr>
                  <w:r>
                    <w:t>August 2011- June 2014</w:t>
                  </w:r>
                </w:p>
              </w:tc>
            </w:tr>
            <w:tr w:rsidR="008F6337" w14:paraId="5079AD67" w14:textId="77777777" w:rsidTr="00484B9F">
              <w:trPr>
                <w:trHeight w:val="1794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1F2108C4" w14:textId="77777777" w:rsidR="008F6337" w:rsidRPr="005152F2" w:rsidRDefault="004C7A1A" w:rsidP="0048227F">
                  <w:pPr>
                    <w:pStyle w:val="Heading2"/>
                    <w:framePr w:hSpace="187" w:wrap="around" w:vAnchor="text" w:hAnchor="margin" w:y="-372"/>
                    <w:suppressOverlap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8311BDCB376527458636DE8B08DB781A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3053D9" w:rsidRPr="005152F2">
                        <w:t>Education</w:t>
                      </w:r>
                    </w:sdtContent>
                  </w:sdt>
                </w:p>
                <w:p w14:paraId="515A0B16" w14:textId="77777777" w:rsidR="007B2F5C" w:rsidRPr="0043426C" w:rsidRDefault="006E2EA4" w:rsidP="0048227F">
                  <w:pPr>
                    <w:pStyle w:val="Heading4"/>
                    <w:framePr w:hSpace="187" w:wrap="around" w:vAnchor="text" w:hAnchor="margin" w:y="-372"/>
                    <w:suppressOverlap/>
                  </w:pPr>
                  <w:r>
                    <w:t>Bachelor of Arts</w:t>
                  </w:r>
                </w:p>
                <w:p w14:paraId="679B6B8B" w14:textId="15AD591D" w:rsidR="008F6337" w:rsidRDefault="006E2EA4" w:rsidP="0048227F">
                  <w:pPr>
                    <w:pStyle w:val="Heading5"/>
                    <w:framePr w:hSpace="187" w:wrap="around" w:vAnchor="text" w:hAnchor="margin" w:y="-372"/>
                    <w:suppressOverlap/>
                  </w:pPr>
                  <w:r>
                    <w:t xml:space="preserve">University of </w:t>
                  </w:r>
                  <w:proofErr w:type="gramStart"/>
                  <w:r>
                    <w:t xml:space="preserve">Texas,   </w:t>
                  </w:r>
                  <w:proofErr w:type="gramEnd"/>
                  <w:r>
                    <w:t xml:space="preserve">  Austin, TX</w:t>
                  </w:r>
                </w:p>
              </w:tc>
            </w:tr>
            <w:tr w:rsidR="008F6337" w14:paraId="68704510" w14:textId="77777777" w:rsidTr="00B85871">
              <w:tc>
                <w:tcPr>
                  <w:tcW w:w="5191" w:type="dxa"/>
                </w:tcPr>
                <w:p w14:paraId="66FE368F" w14:textId="58CB9AD6" w:rsidR="008F6337" w:rsidRPr="005152F2" w:rsidRDefault="004F64DA" w:rsidP="0048227F">
                  <w:pPr>
                    <w:pStyle w:val="Heading2"/>
                    <w:framePr w:hSpace="187" w:wrap="around" w:vAnchor="text" w:hAnchor="margin" w:y="-372"/>
                    <w:suppressOverlap/>
                  </w:pPr>
                  <w:r>
                    <w:t>Certifications</w:t>
                  </w:r>
                </w:p>
                <w:p w14:paraId="0FEE04C8" w14:textId="52BBD549" w:rsidR="00E467C5" w:rsidRDefault="00375489" w:rsidP="0048227F">
                  <w:pPr>
                    <w:framePr w:hSpace="187" w:wrap="around" w:vAnchor="text" w:hAnchor="margin" w:y="-372"/>
                    <w:suppressOverlap/>
                  </w:pPr>
                  <w:r>
                    <w:t>Red Hat Certified System Administrator</w:t>
                  </w:r>
                  <w:r w:rsidR="00E467C5">
                    <w:br/>
                    <w:t>Expires: 08/2023</w:t>
                  </w:r>
                </w:p>
                <w:p w14:paraId="29089BA8" w14:textId="0AF2272B" w:rsidR="00484B9F" w:rsidRDefault="00484B9F" w:rsidP="0048227F">
                  <w:pPr>
                    <w:framePr w:hSpace="187" w:wrap="around" w:vAnchor="text" w:hAnchor="margin" w:y="-372"/>
                    <w:suppressOverlap/>
                  </w:pPr>
                </w:p>
                <w:p w14:paraId="06D54157" w14:textId="77777777" w:rsidR="00AD733E" w:rsidRDefault="00AD733E" w:rsidP="0048227F">
                  <w:pPr>
                    <w:framePr w:hSpace="187" w:wrap="around" w:vAnchor="text" w:hAnchor="margin" w:y="-372"/>
                    <w:suppressOverlap/>
                  </w:pPr>
                </w:p>
                <w:p w14:paraId="3BAC530D" w14:textId="77777777" w:rsidR="00375489" w:rsidRDefault="00375489" w:rsidP="0048227F">
                  <w:pPr>
                    <w:framePr w:hSpace="187" w:wrap="around" w:vAnchor="text" w:hAnchor="margin" w:y="-372"/>
                    <w:suppressOverlap/>
                  </w:pPr>
                  <w:r>
                    <w:t xml:space="preserve">Cisco Certified Network Administrator </w:t>
                  </w:r>
                </w:p>
                <w:p w14:paraId="41800C9A" w14:textId="1F2E51B7" w:rsidR="00E467C5" w:rsidRDefault="00E467C5" w:rsidP="0048227F">
                  <w:pPr>
                    <w:framePr w:hSpace="187" w:wrap="around" w:vAnchor="text" w:hAnchor="margin" w:y="-372"/>
                    <w:suppressOverlap/>
                  </w:pPr>
                  <w:r>
                    <w:t>Expires: 0</w:t>
                  </w:r>
                  <w:r w:rsidR="00375489">
                    <w:t>6</w:t>
                  </w:r>
                  <w:r>
                    <w:t>/2023</w:t>
                  </w:r>
                </w:p>
              </w:tc>
            </w:tr>
          </w:tbl>
          <w:p w14:paraId="36165DD7" w14:textId="77777777" w:rsidR="008F6337" w:rsidRPr="005152F2" w:rsidRDefault="008F6337" w:rsidP="00121BC1"/>
        </w:tc>
      </w:tr>
    </w:tbl>
    <w:p w14:paraId="06E6F7C1" w14:textId="3704AB67" w:rsidR="00E941EF" w:rsidRDefault="00E941EF" w:rsidP="00AD733E">
      <w:pPr>
        <w:pStyle w:val="NoSpacing"/>
        <w:jc w:val="both"/>
      </w:pPr>
    </w:p>
    <w:p w14:paraId="394215FB" w14:textId="77777777" w:rsidR="002E6B20" w:rsidRDefault="002E6B20" w:rsidP="00AD733E">
      <w:pPr>
        <w:pStyle w:val="NoSpacing"/>
        <w:jc w:val="both"/>
      </w:pPr>
    </w:p>
    <w:sectPr w:rsidR="002E6B20" w:rsidSect="00FE20E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FDCAC" w14:textId="77777777" w:rsidR="004C7A1A" w:rsidRDefault="004C7A1A" w:rsidP="003856C9">
      <w:pPr>
        <w:spacing w:after="0" w:line="240" w:lineRule="auto"/>
      </w:pPr>
      <w:r>
        <w:separator/>
      </w:r>
    </w:p>
  </w:endnote>
  <w:endnote w:type="continuationSeparator" w:id="0">
    <w:p w14:paraId="66D3D682" w14:textId="77777777" w:rsidR="004C7A1A" w:rsidRDefault="004C7A1A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AB752" w14:textId="4171188E" w:rsidR="003856C9" w:rsidRDefault="002E6B20" w:rsidP="007803B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AC7D89A" wp14:editId="734F91CE">
              <wp:simplePos x="0" y="0"/>
              <wp:positionH relativeFrom="column">
                <wp:posOffset>-251670</wp:posOffset>
              </wp:positionH>
              <wp:positionV relativeFrom="paragraph">
                <wp:posOffset>-438785</wp:posOffset>
              </wp:positionV>
              <wp:extent cx="6808630" cy="438785"/>
              <wp:effectExtent l="0" t="0" r="11430" b="18415"/>
              <wp:wrapNone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8630" cy="438785"/>
                        <a:chOff x="0" y="0"/>
                        <a:chExt cx="6808630" cy="438785"/>
                      </a:xfrm>
                      <a:solidFill>
                        <a:srgbClr val="323EE1"/>
                      </a:solidFill>
                    </wpg:grpSpPr>
                    <wps:wsp>
                      <wps:cNvPr id="28" name="Freeform 2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1406" cy="43878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Freeform 29"/>
                      <wps:cNvSpPr>
                        <a:spLocks noEditPoints="1"/>
                      </wps:cNvSpPr>
                      <wps:spPr bwMode="auto">
                        <a:xfrm>
                          <a:off x="1608667" y="381000"/>
                          <a:ext cx="396557" cy="5584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reeform 30"/>
                      <wps:cNvSpPr>
                        <a:spLocks noEditPoints="1"/>
                      </wps:cNvSpPr>
                      <wps:spPr bwMode="auto">
                        <a:xfrm>
                          <a:off x="4859867" y="0"/>
                          <a:ext cx="127465" cy="110095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Freeform 49"/>
                      <wps:cNvSpPr>
                        <a:spLocks noEditPoints="1"/>
                      </wps:cNvSpPr>
                      <wps:spPr bwMode="auto">
                        <a:xfrm>
                          <a:off x="4868334" y="0"/>
                          <a:ext cx="1940296" cy="43878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Freeform 32"/>
                      <wps:cNvSpPr>
                        <a:spLocks noEditPoints="1"/>
                      </wps:cNvSpPr>
                      <wps:spPr bwMode="auto">
                        <a:xfrm>
                          <a:off x="999067" y="0"/>
                          <a:ext cx="608998" cy="381344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33"/>
                      <wps:cNvSpPr>
                        <a:spLocks noEditPoints="1"/>
                      </wps:cNvSpPr>
                      <wps:spPr bwMode="auto">
                        <a:xfrm>
                          <a:off x="1608667" y="0"/>
                          <a:ext cx="2314822" cy="43878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34"/>
                      <wps:cNvSpPr>
                        <a:spLocks noEditPoints="1"/>
                      </wps:cNvSpPr>
                      <wps:spPr bwMode="auto">
                        <a:xfrm>
                          <a:off x="3716867" y="0"/>
                          <a:ext cx="1454042" cy="43878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35"/>
                      <wps:cNvSpPr>
                        <a:spLocks/>
                      </wps:cNvSpPr>
                      <wps:spPr bwMode="auto">
                        <a:xfrm>
                          <a:off x="4732867" y="0"/>
                          <a:ext cx="136907" cy="108500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515534" y="0"/>
                          <a:ext cx="434324" cy="3829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1515534" y="381000"/>
                          <a:ext cx="114876" cy="5584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EF17333" id="Group 27" o:spid="_x0000_s1026" style="position:absolute;margin-left:-19.8pt;margin-top:-34.55pt;width:536.1pt;height:34.55pt;z-index:251673600" coordsize="68086,4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">
              <v:shape id="Freeform 28" o:spid="_x0000_s1027" style="position:absolute;width:16114;height:4387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" path="m944,191r74,45l1022,239r2,1l963,275r-19,l944,191xm787,93r79,50l866,275r-79,l787,93xm630,r5,l709,45r,230l630,275,630,xm472,r78,l550,275r-78,l472,xm315,r78,l393,275r-78,l315,xm158,r78,l236,275r-78,l158,xm,l78,r,275l,275,,xe" filled="f" strokecolor="#d8d8d8 [2732]" strokeweight="0">
                <v:path arrowok="t" o:connecttype="custom" o:connectlocs="1485515,304756;1601964,376557;1608259,381344;1611406,382940;1515414,438785;1485515,438785;1485515,304756;1238454,148389;1362771,228168;1362771,438785;1238454,438785;1238454,148389;991392,0;999261,0;1115710,71801;1115710,438785;991392,438785;991392,0;742757,0;865501,0;865501,438785;742757,438785;742757,0;495696,0;618440,0;618440,438785;495696,438785;495696,0;248635,0;371379,0;371379,438785;248635,438785;248635,0;0,0;122744,0;122744,438785;0,438785;0,0" o:connectangles="0,0,0,0,0,0,0,0,0,0,0,0,0,0,0,0,0,0,0,0,0,0,0,0,0,0,0,0,0,0,0,0,0,0,0,0,0,0"/>
                <o:lock v:ext="edit" verticies="t"/>
              </v:shape>
              <v:shape id="Freeform 29" o:spid="_x0000_s1028" style="position:absolute;left:16086;top:3810;width:3966;height:558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" path="m182,26r70,9l186,35r-4,-9xm,l3,2,91,14r9,21l14,35,,xm,l,,,2,,xe" filled="f" strokecolor="#d8d8d8 [2732]" strokeweight="0">
                <v:path arrowok="t" o:connecttype="custom" o:connectlocs="286402,41485;396557,55845;292697,55845;286402,41485;0,0;4721,3191;143201,22338;157364,55845;22031,55845;0,0;0,0;0,0;0,3191;0,0" o:connectangles="0,0,0,0,0,0,0,0,0,0,0,0,0,0"/>
                <o:lock v:ext="edit" verticies="t"/>
              </v:shape>
              <v:shape id="Freeform 30" o:spid="_x0000_s1029" style="position:absolute;left:48598;width:1275;height:1100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" path="m8,69r,l8,69r,xm,l80,r1,13l11,68,8,65,,xe" filled="f" strokecolor="#d8d8d8 [2732]" strokeweight="0">
                <v:path arrowok="t" o:connecttype="custom" o:connectlocs="12589,110095;12589,110095;12589,110095;12589,110095;0,0;125891,0;127465,20743;17310,108499;12589,103713;0,0" o:connectangles="0,0,0,0,0,0,0,0,0,0"/>
                <o:lock v:ext="edit" verticies="t"/>
              </v:shape>
              <v:shape id="Freeform 49" o:spid="_x0000_s1030" style="position:absolute;left:48683;width:19403;height:4387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" path="m1233,119r,100l1161,275r-130,l1233,119xm,69r,l,69r,xm1128,r105,l1233,18,900,275r-129,l1128,xm869,l998,,641,275r-129,l869,xm609,l739,,382,275r-114,l261,270,609,xm349,l480,,196,219,142,177r-3,-4l132,168,349,xm90,l220,,68,117,3,68,73,13,90,xe" filled="f" strokecolor="#d8d8d8 [2732]" strokeweight="0">
                <v:path arrowok="t" o:connecttype="custom" o:connectlocs="1940296,189874;1940296,349432;1826994,438785;1622421,438785;1940296,189874;0,110095;0,110095;0,110095;0,110095;1775064,0;1940296,0;1940296,28720;1416274,438785;1213275,438785;1775064,0;1367492,0;1570491,0;1008702,438785;805703,438785;1367492,0;958346,0;1162919,0;601130,438785;421735,438785;410720,430807;958346,0;549200,0;755346,0;308433,349432;223457,282418;218736,276036;207720,268058;549200,0;141627,0;346200,0;107007,186683;4721,108500;114876,20743;141627,0" o:connectangles="0,0,0,0,0,0,0,0,0,0,0,0,0,0,0,0,0,0,0,0,0,0,0,0,0,0,0,0,0,0,0,0,0,0,0,0,0,0,0"/>
                <o:lock v:ext="edit" verticies="t"/>
              </v:shape>
              <v:shape id="Freeform 32" o:spid="_x0000_s1031" style="position:absolute;left:9990;width:6090;height:3813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" path="m301,r27,l332,18,301,xm,l151,,361,129r4,19l365,148r22,91l383,236,309,191,231,143,152,93,74,45,,xe" filled="f" strokecolor="#d8d8d8 [2732]" strokeweight="0">
                <v:path arrowok="t" o:connecttype="custom" o:connectlocs="473665,0;516153,0;522448,28720;473665,0;0,0;237619,0;568083,205830;574378,236146;574378,236146;608998,381344;602703,376557;486254,304756;363510,228168;239193,148389;116449,71801;0,0" o:connectangles="0,0,0,0,0,0,0,0,0,0,0,0,0,0,0,0"/>
                <o:lock v:ext="edit" verticies="t"/>
              </v:shape>
              <v:shape id="Freeform 33" o:spid="_x0000_s1032" style="position:absolute;left:16086;width:23148;height:4387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" path="m63,169l848,275r-596,l182,266,91,254,3,242,,240r,l,240r,l63,169xm191,26l1431,192r40,83l1444,275,128,97,191,26xm593,r596,l1348,21r41,86l593,xe" filled="f" strokecolor="#d8d8d8 [2732]" strokeweight="0">
                <v:path arrowok="t" o:connecttype="custom" o:connectlocs="99139,269653;1334445,438785;396557,438785;286402,424425;143201,405278;4721,386131;0,382940;0,382940;0,382940;0,382940;99139,269653;300565,41485;2251876,306352;2314822,438785;2272334,438785;201426,154771;300565,41485;933168,0;1871056,0;2121264,33507;2185784,170727;933168,0" o:connectangles="0,0,0,0,0,0,0,0,0,0,0,0,0,0,0,0,0,0,0,0,0,0"/>
                <o:lock v:ext="edit" verticies="t"/>
              </v:shape>
              <v:shape id="Freeform 34" o:spid="_x0000_s1033" style="position:absolute;left:37168;width:14541;height:4387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" path="m735,65r3,3l803,117r64,51l874,173r3,4l924,275r-88,l735,69r,l735,69r,-1l735,68r,-3xm735,65r,l735,65r,xm526,r89,l748,275r-87,l526,xm352,r87,l573,275r-88,l352,xm176,r87,l398,275r-88,l176,xm,l89,,222,275r-87,l,xe" filled="f" strokecolor="#d8d8d8 [2732]" strokeweight="0">
                <v:path arrowok="t" o:connecttype="custom" o:connectlocs="1156624,103713;1161345,108500;1263632,186683;1364345,268058;1375360,276036;1380081,282418;1454042,438785;1315562,438785;1156624,110095;1156624,110095;1156624,110095;1156624,108500;1156624,108500;1156624,103713;1156624,103713;1156624,103713;1156624,103713;1156624,103713;827734,0;967788,0;1177082,438785;1040175,438785;827734,0;553921,0;690827,0;901695,438785;763215,438785;553921,0;276960,0;413867,0;626308,438785;487828,438785;276960,0;0,0;140054,0;349348,438785;212441,438785;0,0" o:connectangles="0,0,0,0,0,0,0,0,0,0,0,0,0,0,0,0,0,0,0,0,0,0,0,0,0,0,0,0,0,0,0,0,0,0,0,0,0,0"/>
                <o:lock v:ext="edit" verticies="t"/>
              </v:shape>
              <v:shape id="Freeform 35" o:spid="_x0000_s1034" style="position:absolute;left:47328;width:1369;height:1085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" path="m,l79,r8,65l87,68r,l,xe" filled="f" strokecolor="#d8d8d8 [2732]" strokeweight="0">
                <v:path arrowok="t" o:connecttype="custom" o:connectlocs="0,0;124318,0;136907,103713;136907,108500;136907,108500;0,0" o:connectangles="0,0,0,0,0,0"/>
              </v:shape>
              <v:shape id="Freeform 36" o:spid="_x0000_s1035" style="position:absolute;left:15155;width:4343;height:3829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" path="m170,l276,,252,26,189,97r-65,72l61,240r,l61,240r-2,-1l59,239,37,148r,l170,xm,l63,,13,56,4,18,,xe" filled="f" strokecolor="#d8d8d8 [2732]" strokeweight="0">
                <v:path arrowok="t" o:connecttype="custom" o:connectlocs="267518,0;434324,0;396557,41485;297418,154772;195131,269654;95992,382940;95992,382940;95992,382940;92845,381344;92845,381344;58225,236146;58225,236146;267518,0;0,0;99139,0;20457,89353;6295,28721;0,0" o:connectangles="0,0,0,0,0,0,0,0,0,0,0,0,0,0,0,0,0,0"/>
                <o:lock v:ext="edit" verticies="t"/>
              </v:shape>
              <v:shape id="Freeform 37" o:spid="_x0000_s1036" style="position:absolute;left:15155;top:3810;width:1149;height:558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" path="m59,r,l59,,73,35,,35,57,2r2,l59,r,l59,xe" filled="f" strokecolor="#d8d8d8 [2732]" strokeweight="0">
                <v:path arrowok="t" o:connecttype="custom" o:connectlocs="92845,0;92845,0;92845,0;114876,55845;0,55845;89698,3191;92845,3191;92845,0;92845,0;92845,0" o:connectangles="0,0,0,0,0,0,0,0,0,0"/>
              </v:shape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266A76" w14:textId="77777777" w:rsidR="001765FE" w:rsidRDefault="001C44FD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3E2BB0A" wp14:editId="2C2E12D3">
              <wp:simplePos x="0" y="0"/>
              <wp:positionH relativeFrom="column">
                <wp:posOffset>-245533</wp:posOffset>
              </wp:positionH>
              <wp:positionV relativeFrom="paragraph">
                <wp:posOffset>-438785</wp:posOffset>
              </wp:positionV>
              <wp:extent cx="6808630" cy="438785"/>
              <wp:effectExtent l="0" t="0" r="11430" b="18415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8630" cy="438785"/>
                        <a:chOff x="0" y="0"/>
                        <a:chExt cx="6808630" cy="438785"/>
                      </a:xfrm>
                      <a:solidFill>
                        <a:srgbClr val="323EE1"/>
                      </a:solidFill>
                    </wpg:grpSpPr>
                    <wps:wsp>
                      <wps:cNvPr id="6" name="Freeform 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1406" cy="43878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" name="Freeform 7"/>
                      <wps:cNvSpPr>
                        <a:spLocks noEditPoints="1"/>
                      </wps:cNvSpPr>
                      <wps:spPr bwMode="auto">
                        <a:xfrm>
                          <a:off x="1608667" y="381000"/>
                          <a:ext cx="396557" cy="5584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8"/>
                      <wps:cNvSpPr>
                        <a:spLocks noEditPoints="1"/>
                      </wps:cNvSpPr>
                      <wps:spPr bwMode="auto">
                        <a:xfrm>
                          <a:off x="4859867" y="0"/>
                          <a:ext cx="127465" cy="110095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49"/>
                      <wps:cNvSpPr>
                        <a:spLocks noEditPoints="1"/>
                      </wps:cNvSpPr>
                      <wps:spPr bwMode="auto">
                        <a:xfrm>
                          <a:off x="4868334" y="0"/>
                          <a:ext cx="1940296" cy="43878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10"/>
                      <wps:cNvSpPr>
                        <a:spLocks noEditPoints="1"/>
                      </wps:cNvSpPr>
                      <wps:spPr bwMode="auto">
                        <a:xfrm>
                          <a:off x="999067" y="0"/>
                          <a:ext cx="608998" cy="381344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11"/>
                      <wps:cNvSpPr>
                        <a:spLocks noEditPoints="1"/>
                      </wps:cNvSpPr>
                      <wps:spPr bwMode="auto">
                        <a:xfrm>
                          <a:off x="1608667" y="0"/>
                          <a:ext cx="2314822" cy="43878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12"/>
                      <wps:cNvSpPr>
                        <a:spLocks noEditPoints="1"/>
                      </wps:cNvSpPr>
                      <wps:spPr bwMode="auto">
                        <a:xfrm>
                          <a:off x="3716867" y="0"/>
                          <a:ext cx="1454042" cy="43878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3"/>
                      <wps:cNvSpPr>
                        <a:spLocks/>
                      </wps:cNvSpPr>
                      <wps:spPr bwMode="auto">
                        <a:xfrm>
                          <a:off x="4732867" y="0"/>
                          <a:ext cx="136907" cy="108500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4"/>
                      <wps:cNvSpPr>
                        <a:spLocks noEditPoints="1"/>
                      </wps:cNvSpPr>
                      <wps:spPr bwMode="auto">
                        <a:xfrm>
                          <a:off x="1515534" y="0"/>
                          <a:ext cx="434324" cy="3829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15"/>
                      <wps:cNvSpPr>
                        <a:spLocks/>
                      </wps:cNvSpPr>
                      <wps:spPr bwMode="auto">
                        <a:xfrm>
                          <a:off x="1515534" y="381000"/>
                          <a:ext cx="114876" cy="5584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EF975D" id="Group 5" o:spid="_x0000_s1026" style="position:absolute;margin-left:-19.35pt;margin-top:-34.55pt;width:536.1pt;height:34.55pt;z-index:251669504" coordsize="68086,4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">
              <v:shape id="Freeform 6" o:spid="_x0000_s1027" style="position:absolute;width:16114;height:4387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" path="m944,191r74,45l1022,239r2,1l963,275r-19,l944,191xm787,93r79,50l866,275r-79,l787,93xm630,r5,l709,45r,230l630,275,630,xm472,r78,l550,275r-78,l472,xm315,r78,l393,275r-78,l315,xm158,r78,l236,275r-78,l158,xm,l78,r,275l,275,,xe" filled="f" strokecolor="#d8d8d8 [2732]" strokeweight="0">
                <v:path arrowok="t" o:connecttype="custom" o:connectlocs="1485515,304756;1601964,376557;1608259,381344;1611406,382940;1515414,438785;1485515,438785;1485515,304756;1238454,148389;1362771,228168;1362771,438785;1238454,438785;1238454,148389;991392,0;999261,0;1115710,71801;1115710,438785;991392,438785;991392,0;742757,0;865501,0;865501,438785;742757,438785;742757,0;495696,0;618440,0;618440,438785;495696,438785;495696,0;248635,0;371379,0;371379,438785;248635,438785;248635,0;0,0;122744,0;122744,438785;0,438785;0,0" o:connectangles="0,0,0,0,0,0,0,0,0,0,0,0,0,0,0,0,0,0,0,0,0,0,0,0,0,0,0,0,0,0,0,0,0,0,0,0,0,0"/>
                <o:lock v:ext="edit" verticies="t"/>
              </v:shape>
              <v:shape id="Freeform 7" o:spid="_x0000_s1028" style="position:absolute;left:16086;top:3810;width:3966;height:558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" path="m182,26r70,9l186,35r-4,-9xm,l3,2,91,14r9,21l14,35,,xm,l,,,2,,xe" filled="f" strokecolor="#d8d8d8 [2732]" strokeweight="0">
                <v:path arrowok="t" o:connecttype="custom" o:connectlocs="286402,41485;396557,55845;292697,55845;286402,41485;0,0;4721,3191;143201,22338;157364,55845;22031,55845;0,0;0,0;0,0;0,3191;0,0" o:connectangles="0,0,0,0,0,0,0,0,0,0,0,0,0,0"/>
                <o:lock v:ext="edit" verticies="t"/>
              </v:shape>
              <v:shape id="Freeform 8" o:spid="_x0000_s1029" style="position:absolute;left:48598;width:1275;height:1100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" path="m8,69r,l8,69r,xm,l80,r1,13l11,68,8,65,,xe" filled="f" strokecolor="#d8d8d8 [2732]" strokeweight="0">
                <v:path arrowok="t" o:connecttype="custom" o:connectlocs="12589,110095;12589,110095;12589,110095;12589,110095;0,0;125891,0;127465,20743;17310,108499;12589,103713;0,0" o:connectangles="0,0,0,0,0,0,0,0,0,0"/>
                <o:lock v:ext="edit" verticies="t"/>
              </v:shape>
              <v:shape id="Freeform 49" o:spid="_x0000_s1030" style="position:absolute;left:48683;width:19403;height:4387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" path="m1233,119r,100l1161,275r-130,l1233,119xm,69r,l,69r,xm1128,r105,l1233,18,900,275r-129,l1128,xm869,l998,,641,275r-129,l869,xm609,l739,,382,275r-114,l261,270,609,xm349,l480,,196,219,142,177r-3,-4l132,168,349,xm90,l220,,68,117,3,68,73,13,90,xe" filled="f" strokecolor="#d8d8d8 [2732]" strokeweight="0">
                <v:path arrowok="t" o:connecttype="custom" o:connectlocs="1940296,189874;1940296,349432;1826994,438785;1622421,438785;1940296,189874;0,110095;0,110095;0,110095;0,110095;1775064,0;1940296,0;1940296,28720;1416274,438785;1213275,438785;1775064,0;1367492,0;1570491,0;1008702,438785;805703,438785;1367492,0;958346,0;1162919,0;601130,438785;421735,438785;410720,430807;958346,0;549200,0;755346,0;308433,349432;223457,282418;218736,276036;207720,268058;549200,0;141627,0;346200,0;107007,186683;4721,108500;114876,20743;141627,0" o:connectangles="0,0,0,0,0,0,0,0,0,0,0,0,0,0,0,0,0,0,0,0,0,0,0,0,0,0,0,0,0,0,0,0,0,0,0,0,0,0,0"/>
                <o:lock v:ext="edit" verticies="t"/>
              </v:shape>
              <v:shape id="Freeform 10" o:spid="_x0000_s1031" style="position:absolute;left:9990;width:6090;height:3813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" path="m301,r27,l332,18,301,xm,l151,,361,129r4,19l365,148r22,91l383,236,309,191,231,143,152,93,74,45,,xe" filled="f" strokecolor="#d8d8d8 [2732]" strokeweight="0">
                <v:path arrowok="t" o:connecttype="custom" o:connectlocs="473665,0;516153,0;522448,28720;473665,0;0,0;237619,0;568083,205830;574378,236146;574378,236146;608998,381344;602703,376557;486254,304756;363510,228168;239193,148389;116449,71801;0,0" o:connectangles="0,0,0,0,0,0,0,0,0,0,0,0,0,0,0,0"/>
                <o:lock v:ext="edit" verticies="t"/>
              </v:shape>
              <v:shape id="Freeform 11" o:spid="_x0000_s1032" style="position:absolute;left:16086;width:23148;height:4387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" path="m63,169l848,275r-596,l182,266,91,254,3,242,,240r,l,240r,l63,169xm191,26l1431,192r40,83l1444,275,128,97,191,26xm593,r596,l1348,21r41,86l593,xe" filled="f" strokecolor="#d8d8d8 [2732]" strokeweight="0">
                <v:path arrowok="t" o:connecttype="custom" o:connectlocs="99139,269653;1334445,438785;396557,438785;286402,424425;143201,405278;4721,386131;0,382940;0,382940;0,382940;0,382940;99139,269653;300565,41485;2251876,306352;2314822,438785;2272334,438785;201426,154771;300565,41485;933168,0;1871056,0;2121264,33507;2185784,170727;933168,0" o:connectangles="0,0,0,0,0,0,0,0,0,0,0,0,0,0,0,0,0,0,0,0,0,0"/>
                <o:lock v:ext="edit" verticies="t"/>
              </v:shape>
              <v:shape id="Freeform 12" o:spid="_x0000_s1033" style="position:absolute;left:37168;width:14541;height:4387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" path="m735,65r3,3l803,117r64,51l874,173r3,4l924,275r-88,l735,69r,l735,69r,-1l735,68r,-3xm735,65r,l735,65r,xm526,r89,l748,275r-87,l526,xm352,r87,l573,275r-88,l352,xm176,r87,l398,275r-88,l176,xm,l89,,222,275r-87,l,xe" filled="f" strokecolor="#d8d8d8 [2732]" strokeweight="0">
                <v:path arrowok="t" o:connecttype="custom" o:connectlocs="1156624,103713;1161345,108500;1263632,186683;1364345,268058;1375360,276036;1380081,282418;1454042,438785;1315562,438785;1156624,110095;1156624,110095;1156624,110095;1156624,108500;1156624,108500;1156624,103713;1156624,103713;1156624,103713;1156624,103713;1156624,103713;827734,0;967788,0;1177082,438785;1040175,438785;827734,0;553921,0;690827,0;901695,438785;763215,438785;553921,0;276960,0;413867,0;626308,438785;487828,438785;276960,0;0,0;140054,0;349348,438785;212441,438785;0,0" o:connectangles="0,0,0,0,0,0,0,0,0,0,0,0,0,0,0,0,0,0,0,0,0,0,0,0,0,0,0,0,0,0,0,0,0,0,0,0,0,0"/>
                <o:lock v:ext="edit" verticies="t"/>
              </v:shape>
              <v:shape id="Freeform 13" o:spid="_x0000_s1034" style="position:absolute;left:47328;width:1369;height:1085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" path="m,l79,r8,65l87,68r,l,xe" filled="f" strokecolor="#d8d8d8 [2732]" strokeweight="0">
                <v:path arrowok="t" o:connecttype="custom" o:connectlocs="0,0;124318,0;136907,103713;136907,108500;136907,108500;0,0" o:connectangles="0,0,0,0,0,0"/>
              </v:shape>
              <v:shape id="Freeform 14" o:spid="_x0000_s1035" style="position:absolute;left:15155;width:4343;height:3829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" path="m170,l276,,252,26,189,97r-65,72l61,240r,l61,240r-2,-1l59,239,37,148r,l170,xm,l63,,13,56,4,18,,xe" filled="f" strokecolor="#d8d8d8 [2732]" strokeweight="0">
                <v:path arrowok="t" o:connecttype="custom" o:connectlocs="267518,0;434324,0;396557,41485;297418,154772;195131,269654;95992,382940;95992,382940;95992,382940;92845,381344;92845,381344;58225,236146;58225,236146;267518,0;0,0;99139,0;20457,89353;6295,28721;0,0" o:connectangles="0,0,0,0,0,0,0,0,0,0,0,0,0,0,0,0,0,0"/>
                <o:lock v:ext="edit" verticies="t"/>
              </v:shape>
              <v:shape id="Freeform 15" o:spid="_x0000_s1036" style="position:absolute;left:15155;top:3810;width:1149;height:558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" path="m59,r,l59,,73,35,,35,57,2r2,l59,r,l59,xe" filled="f" strokecolor="#d8d8d8 [2732]" strokeweight="0">
                <v:path arrowok="t" o:connecttype="custom" o:connectlocs="92845,0;92845,0;92845,0;114876,55845;0,55845;89698,3191;92845,3191;92845,0;92845,0;92845,0" o:connectangles="0,0,0,0,0,0,0,0,0,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923C09" w14:textId="77777777" w:rsidR="004C7A1A" w:rsidRDefault="004C7A1A" w:rsidP="003856C9">
      <w:pPr>
        <w:spacing w:after="0" w:line="240" w:lineRule="auto"/>
      </w:pPr>
      <w:r>
        <w:separator/>
      </w:r>
    </w:p>
  </w:footnote>
  <w:footnote w:type="continuationSeparator" w:id="0">
    <w:p w14:paraId="1E2074F5" w14:textId="77777777" w:rsidR="004C7A1A" w:rsidRDefault="004C7A1A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A4C3ED" w14:textId="2E2BFC41" w:rsidR="003856C9" w:rsidRDefault="002E6B2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8791C08" wp14:editId="239FC67B">
              <wp:simplePos x="0" y="0"/>
              <wp:positionH relativeFrom="column">
                <wp:posOffset>-251670</wp:posOffset>
              </wp:positionH>
              <wp:positionV relativeFrom="paragraph">
                <wp:posOffset>-330285</wp:posOffset>
              </wp:positionV>
              <wp:extent cx="6808630" cy="438785"/>
              <wp:effectExtent l="0" t="0" r="11430" b="18415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8630" cy="438785"/>
                        <a:chOff x="0" y="0"/>
                        <a:chExt cx="6808630" cy="438785"/>
                      </a:xfrm>
                      <a:solidFill>
                        <a:srgbClr val="323EE1"/>
                      </a:solidFill>
                    </wpg:grpSpPr>
                    <wps:wsp>
                      <wps:cNvPr id="17" name="Freeform 1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1406" cy="43878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8"/>
                      <wps:cNvSpPr>
                        <a:spLocks noEditPoints="1"/>
                      </wps:cNvSpPr>
                      <wps:spPr bwMode="auto">
                        <a:xfrm>
                          <a:off x="1608667" y="381000"/>
                          <a:ext cx="396557" cy="5584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19"/>
                      <wps:cNvSpPr>
                        <a:spLocks noEditPoints="1"/>
                      </wps:cNvSpPr>
                      <wps:spPr bwMode="auto">
                        <a:xfrm>
                          <a:off x="4859867" y="0"/>
                          <a:ext cx="127465" cy="110095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49"/>
                      <wps:cNvSpPr>
                        <a:spLocks noEditPoints="1"/>
                      </wps:cNvSpPr>
                      <wps:spPr bwMode="auto">
                        <a:xfrm>
                          <a:off x="4868334" y="0"/>
                          <a:ext cx="1940296" cy="43878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21"/>
                      <wps:cNvSpPr>
                        <a:spLocks noEditPoints="1"/>
                      </wps:cNvSpPr>
                      <wps:spPr bwMode="auto">
                        <a:xfrm>
                          <a:off x="999067" y="0"/>
                          <a:ext cx="608998" cy="381344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22"/>
                      <wps:cNvSpPr>
                        <a:spLocks noEditPoints="1"/>
                      </wps:cNvSpPr>
                      <wps:spPr bwMode="auto">
                        <a:xfrm>
                          <a:off x="1608667" y="0"/>
                          <a:ext cx="2314822" cy="43878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Freeform 23"/>
                      <wps:cNvSpPr>
                        <a:spLocks noEditPoints="1"/>
                      </wps:cNvSpPr>
                      <wps:spPr bwMode="auto">
                        <a:xfrm>
                          <a:off x="3716867" y="0"/>
                          <a:ext cx="1454042" cy="43878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Freeform 24"/>
                      <wps:cNvSpPr>
                        <a:spLocks/>
                      </wps:cNvSpPr>
                      <wps:spPr bwMode="auto">
                        <a:xfrm>
                          <a:off x="4732867" y="0"/>
                          <a:ext cx="136907" cy="108500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Freeform 25"/>
                      <wps:cNvSpPr>
                        <a:spLocks noEditPoints="1"/>
                      </wps:cNvSpPr>
                      <wps:spPr bwMode="auto">
                        <a:xfrm>
                          <a:off x="1515534" y="0"/>
                          <a:ext cx="434324" cy="3829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6" name="Freeform 26"/>
                      <wps:cNvSpPr>
                        <a:spLocks/>
                      </wps:cNvSpPr>
                      <wps:spPr bwMode="auto">
                        <a:xfrm>
                          <a:off x="1515534" y="381000"/>
                          <a:ext cx="114876" cy="5584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F09B31" id="Group 16" o:spid="_x0000_s1026" style="position:absolute;margin-left:-19.8pt;margin-top:-26pt;width:536.1pt;height:34.55pt;z-index:251671552" coordsize="68086,4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">
              <v:shape id="Freeform 17" o:spid="_x0000_s1027" style="position:absolute;width:16114;height:4387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" path="m944,191r74,45l1022,239r2,1l963,275r-19,l944,191xm787,93r79,50l866,275r-79,l787,93xm630,r5,l709,45r,230l630,275,630,xm472,r78,l550,275r-78,l472,xm315,r78,l393,275r-78,l315,xm158,r78,l236,275r-78,l158,xm,l78,r,275l,275,,xe" filled="f" strokecolor="#d8d8d8 [2732]" strokeweight="0">
                <v:path arrowok="t" o:connecttype="custom" o:connectlocs="1485515,304756;1601964,376557;1608259,381344;1611406,382940;1515414,438785;1485515,438785;1485515,304756;1238454,148389;1362771,228168;1362771,438785;1238454,438785;1238454,148389;991392,0;999261,0;1115710,71801;1115710,438785;991392,438785;991392,0;742757,0;865501,0;865501,438785;742757,438785;742757,0;495696,0;618440,0;618440,438785;495696,438785;495696,0;248635,0;371379,0;371379,438785;248635,438785;248635,0;0,0;122744,0;122744,438785;0,438785;0,0" o:connectangles="0,0,0,0,0,0,0,0,0,0,0,0,0,0,0,0,0,0,0,0,0,0,0,0,0,0,0,0,0,0,0,0,0,0,0,0,0,0"/>
                <o:lock v:ext="edit" verticies="t"/>
              </v:shape>
              <v:shape id="Freeform 18" o:spid="_x0000_s1028" style="position:absolute;left:16086;top:3810;width:3966;height:558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" path="m182,26r70,9l186,35r-4,-9xm,l3,2,91,14r9,21l14,35,,xm,l,,,2,,xe" filled="f" strokecolor="#d8d8d8 [2732]" strokeweight="0">
                <v:path arrowok="t" o:connecttype="custom" o:connectlocs="286402,41485;396557,55845;292697,55845;286402,41485;0,0;4721,3191;143201,22338;157364,55845;22031,55845;0,0;0,0;0,0;0,3191;0,0" o:connectangles="0,0,0,0,0,0,0,0,0,0,0,0,0,0"/>
                <o:lock v:ext="edit" verticies="t"/>
              </v:shape>
              <v:shape id="Freeform 19" o:spid="_x0000_s1029" style="position:absolute;left:48598;width:1275;height:1100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" path="m8,69r,l8,69r,xm,l80,r1,13l11,68,8,65,,xe" filled="f" strokecolor="#d8d8d8 [2732]" strokeweight="0">
                <v:path arrowok="t" o:connecttype="custom" o:connectlocs="12589,110095;12589,110095;12589,110095;12589,110095;0,0;125891,0;127465,20743;17310,108499;12589,103713;0,0" o:connectangles="0,0,0,0,0,0,0,0,0,0"/>
                <o:lock v:ext="edit" verticies="t"/>
              </v:shape>
              <v:shape id="Freeform 49" o:spid="_x0000_s1030" style="position:absolute;left:48683;width:19403;height:4387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" path="m1233,119r,100l1161,275r-130,l1233,119xm,69r,l,69r,xm1128,r105,l1233,18,900,275r-129,l1128,xm869,l998,,641,275r-129,l869,xm609,l739,,382,275r-114,l261,270,609,xm349,l480,,196,219,142,177r-3,-4l132,168,349,xm90,l220,,68,117,3,68,73,13,90,xe" filled="f" strokecolor="#d8d8d8 [2732]" strokeweight="0">
                <v:path arrowok="t" o:connecttype="custom" o:connectlocs="1940296,189874;1940296,349432;1826994,438785;1622421,438785;1940296,189874;0,110095;0,110095;0,110095;0,110095;1775064,0;1940296,0;1940296,28720;1416274,438785;1213275,438785;1775064,0;1367492,0;1570491,0;1008702,438785;805703,438785;1367492,0;958346,0;1162919,0;601130,438785;421735,438785;410720,430807;958346,0;549200,0;755346,0;308433,349432;223457,282418;218736,276036;207720,268058;549200,0;141627,0;346200,0;107007,186683;4721,108500;114876,20743;141627,0" o:connectangles="0,0,0,0,0,0,0,0,0,0,0,0,0,0,0,0,0,0,0,0,0,0,0,0,0,0,0,0,0,0,0,0,0,0,0,0,0,0,0"/>
                <o:lock v:ext="edit" verticies="t"/>
              </v:shape>
              <v:shape id="Freeform 21" o:spid="_x0000_s1031" style="position:absolute;left:9990;width:6090;height:3813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" path="m301,r27,l332,18,301,xm,l151,,361,129r4,19l365,148r22,91l383,236,309,191,231,143,152,93,74,45,,xe" filled="f" strokecolor="#d8d8d8 [2732]" strokeweight="0">
                <v:path arrowok="t" o:connecttype="custom" o:connectlocs="473665,0;516153,0;522448,28720;473665,0;0,0;237619,0;568083,205830;574378,236146;574378,236146;608998,381344;602703,376557;486254,304756;363510,228168;239193,148389;116449,71801;0,0" o:connectangles="0,0,0,0,0,0,0,0,0,0,0,0,0,0,0,0"/>
                <o:lock v:ext="edit" verticies="t"/>
              </v:shape>
              <v:shape id="Freeform 22" o:spid="_x0000_s1032" style="position:absolute;left:16086;width:23148;height:4387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" path="m63,169l848,275r-596,l182,266,91,254,3,242,,240r,l,240r,l63,169xm191,26l1431,192r40,83l1444,275,128,97,191,26xm593,r596,l1348,21r41,86l593,xe" filled="f" strokecolor="#d8d8d8 [2732]" strokeweight="0">
                <v:path arrowok="t" o:connecttype="custom" o:connectlocs="99139,269653;1334445,438785;396557,438785;286402,424425;143201,405278;4721,386131;0,382940;0,382940;0,382940;0,382940;99139,269653;300565,41485;2251876,306352;2314822,438785;2272334,438785;201426,154771;300565,41485;933168,0;1871056,0;2121264,33507;2185784,170727;933168,0" o:connectangles="0,0,0,0,0,0,0,0,0,0,0,0,0,0,0,0,0,0,0,0,0,0"/>
                <o:lock v:ext="edit" verticies="t"/>
              </v:shape>
              <v:shape id="Freeform 23" o:spid="_x0000_s1033" style="position:absolute;left:37168;width:14541;height:4387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" path="m735,65r3,3l803,117r64,51l874,173r3,4l924,275r-88,l735,69r,l735,69r,-1l735,68r,-3xm735,65r,l735,65r,xm526,r89,l748,275r-87,l526,xm352,r87,l573,275r-88,l352,xm176,r87,l398,275r-88,l176,xm,l89,,222,275r-87,l,xe" filled="f" strokecolor="#d8d8d8 [2732]" strokeweight="0">
                <v:path arrowok="t" o:connecttype="custom" o:connectlocs="1156624,103713;1161345,108500;1263632,186683;1364345,268058;1375360,276036;1380081,282418;1454042,438785;1315562,438785;1156624,110095;1156624,110095;1156624,110095;1156624,108500;1156624,108500;1156624,103713;1156624,103713;1156624,103713;1156624,103713;1156624,103713;827734,0;967788,0;1177082,438785;1040175,438785;827734,0;553921,0;690827,0;901695,438785;763215,438785;553921,0;276960,0;413867,0;626308,438785;487828,438785;276960,0;0,0;140054,0;349348,438785;212441,438785;0,0" o:connectangles="0,0,0,0,0,0,0,0,0,0,0,0,0,0,0,0,0,0,0,0,0,0,0,0,0,0,0,0,0,0,0,0,0,0,0,0,0,0"/>
                <o:lock v:ext="edit" verticies="t"/>
              </v:shape>
              <v:shape id="Freeform 24" o:spid="_x0000_s1034" style="position:absolute;left:47328;width:1369;height:1085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" path="m,l79,r8,65l87,68r,l,xe" filled="f" strokecolor="#d8d8d8 [2732]" strokeweight="0">
                <v:path arrowok="t" o:connecttype="custom" o:connectlocs="0,0;124318,0;136907,103713;136907,108500;136907,108500;0,0" o:connectangles="0,0,0,0,0,0"/>
              </v:shape>
              <v:shape id="Freeform 25" o:spid="_x0000_s1035" style="position:absolute;left:15155;width:4343;height:3829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" path="m170,l276,,252,26,189,97r-65,72l61,240r,l61,240r-2,-1l59,239,37,148r,l170,xm,l63,,13,56,4,18,,xe" filled="f" strokecolor="#d8d8d8 [2732]" strokeweight="0">
                <v:path arrowok="t" o:connecttype="custom" o:connectlocs="267518,0;434324,0;396557,41485;297418,154772;195131,269654;95992,382940;95992,382940;95992,382940;92845,381344;92845,381344;58225,236146;58225,236146;267518,0;0,0;99139,0;20457,89353;6295,28721;0,0" o:connectangles="0,0,0,0,0,0,0,0,0,0,0,0,0,0,0,0,0,0"/>
                <o:lock v:ext="edit" verticies="t"/>
              </v:shape>
              <v:shape id="Freeform 26" o:spid="_x0000_s1036" style="position:absolute;left:15155;top:3810;width:1149;height:558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" path="m59,r,l59,,73,35,,35,57,2r2,l59,r,l59,xe" filled="f" strokecolor="#d8d8d8 [2732]" strokeweight="0">
                <v:path arrowok="t" o:connecttype="custom" o:connectlocs="92845,0;92845,0;92845,0;114876,55845;0,55845;89698,3191;92845,3191;92845,0;92845,0;92845,0" o:connectangles="0,0,0,0,0,0,0,0,0,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4783B" w14:textId="77777777" w:rsidR="00DC79BB" w:rsidRDefault="001C44FD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FD00B59" wp14:editId="6B50553B">
              <wp:simplePos x="0" y="0"/>
              <wp:positionH relativeFrom="column">
                <wp:posOffset>-308187</wp:posOffset>
              </wp:positionH>
              <wp:positionV relativeFrom="paragraph">
                <wp:posOffset>-556895</wp:posOffset>
              </wp:positionV>
              <wp:extent cx="6808630" cy="438785"/>
              <wp:effectExtent l="0" t="0" r="11430" b="1841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8630" cy="438785"/>
                        <a:chOff x="0" y="0"/>
                        <a:chExt cx="6808630" cy="438785"/>
                      </a:xfrm>
                      <a:solidFill>
                        <a:srgbClr val="323EE1"/>
                      </a:solidFill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1406" cy="43878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608667" y="381000"/>
                          <a:ext cx="396557" cy="5584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4859867" y="0"/>
                          <a:ext cx="127465" cy="110095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4868334" y="0"/>
                          <a:ext cx="1940296" cy="43878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999067" y="0"/>
                          <a:ext cx="608998" cy="381344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608667" y="0"/>
                          <a:ext cx="2314822" cy="43878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3716867" y="0"/>
                          <a:ext cx="1454042" cy="43878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4732867" y="0"/>
                          <a:ext cx="136907" cy="108500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1515534" y="0"/>
                          <a:ext cx="434324" cy="3829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1515534" y="381000"/>
                          <a:ext cx="114876" cy="5584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grpFill/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9DA527" id="Group 4" o:spid="_x0000_s1026" style="position:absolute;margin-left:-24.25pt;margin-top:-43.85pt;width:536.1pt;height:34.55pt;z-index:251663360" coordsize="68086,4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">
              <v:shape id="Freeform 46" o:spid="_x0000_s1027" style="position:absolute;width:16114;height:4387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" path="m944,191r74,45l1022,239r2,1l963,275r-19,l944,191xm787,93r79,50l866,275r-79,l787,93xm630,r5,l709,45r,230l630,275,630,xm472,r78,l550,275r-78,l472,xm315,r78,l393,275r-78,l315,xm158,r78,l236,275r-78,l158,xm,l78,r,275l,275,,xe" filled="f" strokecolor="#d8d8d8 [2732]" strokeweight="0">
                <v:path arrowok="t" o:connecttype="custom" o:connectlocs="1485515,304756;1601964,376557;1608259,381344;1611406,382940;1515414,438785;1485515,438785;1485515,304756;1238454,148389;1362771,228168;1362771,438785;1238454,438785;1238454,148389;991392,0;999261,0;1115710,71801;1115710,438785;991392,438785;991392,0;742757,0;865501,0;865501,438785;742757,438785;742757,0;495696,0;618440,0;618440,438785;495696,438785;495696,0;248635,0;371379,0;371379,438785;248635,438785;248635,0;0,0;122744,0;122744,438785;0,438785;0,0" o:connectangles="0,0,0,0,0,0,0,0,0,0,0,0,0,0,0,0,0,0,0,0,0,0,0,0,0,0,0,0,0,0,0,0,0,0,0,0,0,0"/>
                <o:lock v:ext="edit" verticies="t"/>
              </v:shape>
              <v:shape id="Freeform 47" o:spid="_x0000_s1028" style="position:absolute;left:16086;top:3810;width:3966;height:558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" path="m182,26r70,9l186,35r-4,-9xm,l3,2,91,14r9,21l14,35,,xm,l,,,2,,xe" filled="f" strokecolor="#d8d8d8 [2732]" strokeweight="0">
                <v:path arrowok="t" o:connecttype="custom" o:connectlocs="286402,41485;396557,55845;292697,55845;286402,41485;0,0;4721,3191;143201,22338;157364,55845;22031,55845;0,0;0,0;0,0;0,3191;0,0" o:connectangles="0,0,0,0,0,0,0,0,0,0,0,0,0,0"/>
                <o:lock v:ext="edit" verticies="t"/>
              </v:shape>
              <v:shape id="Freeform 48" o:spid="_x0000_s1029" style="position:absolute;left:48598;width:1275;height:1100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" path="m8,69r,l8,69r,xm,l80,r1,13l11,68,8,65,,xe" filled="f" strokecolor="#d8d8d8 [2732]" strokeweight="0">
                <v:path arrowok="t" o:connecttype="custom" o:connectlocs="12589,110095;12589,110095;12589,110095;12589,110095;0,0;125891,0;127465,20743;17310,108499;12589,103713;0,0" o:connectangles="0,0,0,0,0,0,0,0,0,0"/>
                <o:lock v:ext="edit" verticies="t"/>
              </v:shape>
              <v:shape id="Freeform 49" o:spid="_x0000_s1030" style="position:absolute;left:48683;width:19403;height:4387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ed="f" strokecolor="#d8d8d8 [2732]" strokeweight="0">
                <v:path arrowok="t" o:connecttype="custom" o:connectlocs="1940296,189874;1940296,349432;1826994,438785;1622421,438785;1940296,189874;0,110095;0,110095;0,110095;0,110095;1775064,0;1940296,0;1940296,28720;1416274,438785;1213275,438785;1775064,0;1367492,0;1570491,0;1008702,438785;805703,438785;1367492,0;958346,0;1162919,0;601130,438785;421735,438785;410720,430807;958346,0;549200,0;755346,0;308433,349432;223457,282418;218736,276036;207720,268058;549200,0;141627,0;346200,0;107007,186683;4721,108500;114876,20743;141627,0" o:connectangles="0,0,0,0,0,0,0,0,0,0,0,0,0,0,0,0,0,0,0,0,0,0,0,0,0,0,0,0,0,0,0,0,0,0,0,0,0,0,0"/>
                <o:lock v:ext="edit" verticies="t"/>
              </v:shape>
              <v:shape id="Freeform 50" o:spid="_x0000_s1031" style="position:absolute;left:9990;width:6090;height:3813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" path="m301,r27,l332,18,301,xm,l151,,361,129r4,19l365,148r22,91l383,236,309,191,231,143,152,93,74,45,,xe" filled="f" strokecolor="#d8d8d8 [2732]" strokeweight="0">
                <v:path arrowok="t" o:connecttype="custom" o:connectlocs="473665,0;516153,0;522448,28720;473665,0;0,0;237619,0;568083,205830;574378,236146;574378,236146;608998,381344;602703,376557;486254,304756;363510,228168;239193,148389;116449,71801;0,0" o:connectangles="0,0,0,0,0,0,0,0,0,0,0,0,0,0,0,0"/>
                <o:lock v:ext="edit" verticies="t"/>
              </v:shape>
              <v:shape id="Freeform 51" o:spid="_x0000_s1032" style="position:absolute;left:16086;width:23148;height:4387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" path="m63,169l848,275r-596,l182,266,91,254,3,242,,240r,l,240r,l63,169xm191,26l1431,192r40,83l1444,275,128,97,191,26xm593,r596,l1348,21r41,86l593,xe" filled="f" strokecolor="#d8d8d8 [2732]" strokeweight="0">
                <v:path arrowok="t" o:connecttype="custom" o:connectlocs="99139,269653;1334445,438785;396557,438785;286402,424425;143201,405278;4721,386131;0,382940;0,382940;0,382940;0,382940;99139,269653;300565,41485;2251876,306352;2314822,438785;2272334,438785;201426,154771;300565,41485;933168,0;1871056,0;2121264,33507;2185784,170727;933168,0" o:connectangles="0,0,0,0,0,0,0,0,0,0,0,0,0,0,0,0,0,0,0,0,0,0"/>
                <o:lock v:ext="edit" verticies="t"/>
              </v:shape>
              <v:shape id="Freeform 52" o:spid="_x0000_s1033" style="position:absolute;left:37168;width:14541;height:4387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" path="m735,65r3,3l803,117r64,51l874,173r3,4l924,275r-88,l735,69r,l735,69r,-1l735,68r,-3xm735,65r,l735,65r,xm526,r89,l748,275r-87,l526,xm352,r87,l573,275r-88,l352,xm176,r87,l398,275r-88,l176,xm,l89,,222,275r-87,l,xe" filled="f" strokecolor="#d8d8d8 [2732]" strokeweight="0">
                <v:path arrowok="t" o:connecttype="custom" o:connectlocs="1156624,103713;1161345,108500;1263632,186683;1364345,268058;1375360,276036;1380081,282418;1454042,438785;1315562,438785;1156624,110095;1156624,110095;1156624,110095;1156624,108500;1156624,108500;1156624,103713;1156624,103713;1156624,103713;1156624,103713;1156624,103713;827734,0;967788,0;1177082,438785;1040175,438785;827734,0;553921,0;690827,0;901695,438785;763215,438785;553921,0;276960,0;413867,0;626308,438785;487828,438785;276960,0;0,0;140054,0;349348,438785;212441,438785;0,0" o:connectangles="0,0,0,0,0,0,0,0,0,0,0,0,0,0,0,0,0,0,0,0,0,0,0,0,0,0,0,0,0,0,0,0,0,0,0,0,0,0"/>
                <o:lock v:ext="edit" verticies="t"/>
              </v:shape>
              <v:shape id="Freeform 53" o:spid="_x0000_s1034" style="position:absolute;left:47328;width:1369;height:1085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" path="m,l79,r8,65l87,68r,l,xe" filled="f" strokecolor="#d8d8d8 [2732]" strokeweight="0">
                <v:path arrowok="t" o:connecttype="custom" o:connectlocs="0,0;124318,0;136907,103713;136907,108500;136907,108500;0,0" o:connectangles="0,0,0,0,0,0"/>
              </v:shape>
              <v:shape id="Freeform 54" o:spid="_x0000_s1035" style="position:absolute;left:15155;width:4343;height:3829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" path="m170,l276,,252,26,189,97r-65,72l61,240r,l61,240r-2,-1l59,239,37,148r,l170,xm,l63,,13,56,4,18,,xe" filled="f" strokecolor="#d8d8d8 [2732]" strokeweight="0">
                <v:path arrowok="t" o:connecttype="custom" o:connectlocs="267518,0;434324,0;396557,41485;297418,154772;195131,269654;95992,382940;95992,382940;95992,382940;92845,381344;92845,381344;58225,236146;58225,236146;267518,0;0,0;99139,0;20457,89353;6295,28721;0,0" o:connectangles="0,0,0,0,0,0,0,0,0,0,0,0,0,0,0,0,0,0"/>
                <o:lock v:ext="edit" verticies="t"/>
              </v:shape>
              <v:shape id="Freeform 55" o:spid="_x0000_s1036" style="position:absolute;left:15155;top:3810;width:1149;height:558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" path="m59,r,l59,,73,35,,35,57,2r2,l59,r,l59,xe" filled="f" strokecolor="#d8d8d8 [2732]" strokeweight="0">
                <v:path arrowok="t" o:connecttype="custom" o:connectlocs="92845,0;92845,0;92845,0;114876,55845;0,55845;89698,3191;92845,3191;92845,0;92845,0;92845,0" o:connectangles="0,0,0,0,0,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FD"/>
    <w:rsid w:val="00036EC4"/>
    <w:rsid w:val="00052BE1"/>
    <w:rsid w:val="000537E1"/>
    <w:rsid w:val="0007412A"/>
    <w:rsid w:val="0010199E"/>
    <w:rsid w:val="001214FB"/>
    <w:rsid w:val="00121BC1"/>
    <w:rsid w:val="001307FC"/>
    <w:rsid w:val="001500F4"/>
    <w:rsid w:val="00162EEA"/>
    <w:rsid w:val="001765FE"/>
    <w:rsid w:val="00184325"/>
    <w:rsid w:val="0019561F"/>
    <w:rsid w:val="001B32D2"/>
    <w:rsid w:val="001C44FD"/>
    <w:rsid w:val="00293B83"/>
    <w:rsid w:val="002A3621"/>
    <w:rsid w:val="002B3890"/>
    <w:rsid w:val="002B7747"/>
    <w:rsid w:val="002C77B9"/>
    <w:rsid w:val="002E6B20"/>
    <w:rsid w:val="002F485A"/>
    <w:rsid w:val="003053D9"/>
    <w:rsid w:val="00350E66"/>
    <w:rsid w:val="00375489"/>
    <w:rsid w:val="003856C9"/>
    <w:rsid w:val="00396369"/>
    <w:rsid w:val="003E0748"/>
    <w:rsid w:val="003F4707"/>
    <w:rsid w:val="003F4D31"/>
    <w:rsid w:val="0041463C"/>
    <w:rsid w:val="0043426C"/>
    <w:rsid w:val="00441EB9"/>
    <w:rsid w:val="00463463"/>
    <w:rsid w:val="00473EF8"/>
    <w:rsid w:val="004760E5"/>
    <w:rsid w:val="0048227F"/>
    <w:rsid w:val="00484B9F"/>
    <w:rsid w:val="004C7A1A"/>
    <w:rsid w:val="004D22BB"/>
    <w:rsid w:val="004F64DA"/>
    <w:rsid w:val="005152F2"/>
    <w:rsid w:val="0052737E"/>
    <w:rsid w:val="00532548"/>
    <w:rsid w:val="00534E4E"/>
    <w:rsid w:val="00551D35"/>
    <w:rsid w:val="00553F05"/>
    <w:rsid w:val="00557019"/>
    <w:rsid w:val="005674AC"/>
    <w:rsid w:val="005A0F32"/>
    <w:rsid w:val="005A1E51"/>
    <w:rsid w:val="005A7E57"/>
    <w:rsid w:val="005B5989"/>
    <w:rsid w:val="00616FF4"/>
    <w:rsid w:val="006A3CE7"/>
    <w:rsid w:val="006E2EA4"/>
    <w:rsid w:val="007215BE"/>
    <w:rsid w:val="007255C9"/>
    <w:rsid w:val="00743379"/>
    <w:rsid w:val="007803B7"/>
    <w:rsid w:val="007933C3"/>
    <w:rsid w:val="007B2F5C"/>
    <w:rsid w:val="007C5F05"/>
    <w:rsid w:val="007D7100"/>
    <w:rsid w:val="00832043"/>
    <w:rsid w:val="00832F81"/>
    <w:rsid w:val="0083549C"/>
    <w:rsid w:val="00864E3A"/>
    <w:rsid w:val="008A0934"/>
    <w:rsid w:val="008C7CA2"/>
    <w:rsid w:val="008F6337"/>
    <w:rsid w:val="00931526"/>
    <w:rsid w:val="009C0D40"/>
    <w:rsid w:val="009F58C4"/>
    <w:rsid w:val="00A42F91"/>
    <w:rsid w:val="00AD733E"/>
    <w:rsid w:val="00AF1258"/>
    <w:rsid w:val="00B01E52"/>
    <w:rsid w:val="00B550FC"/>
    <w:rsid w:val="00B85871"/>
    <w:rsid w:val="00B93310"/>
    <w:rsid w:val="00BC1F18"/>
    <w:rsid w:val="00BD2E58"/>
    <w:rsid w:val="00BF6BAB"/>
    <w:rsid w:val="00C007A5"/>
    <w:rsid w:val="00C2109B"/>
    <w:rsid w:val="00C2705D"/>
    <w:rsid w:val="00C4403A"/>
    <w:rsid w:val="00C94AB9"/>
    <w:rsid w:val="00CE6306"/>
    <w:rsid w:val="00CE7B91"/>
    <w:rsid w:val="00D11C4D"/>
    <w:rsid w:val="00D417B4"/>
    <w:rsid w:val="00D5067A"/>
    <w:rsid w:val="00DC79BB"/>
    <w:rsid w:val="00E04B35"/>
    <w:rsid w:val="00E23B25"/>
    <w:rsid w:val="00E261E7"/>
    <w:rsid w:val="00E34D58"/>
    <w:rsid w:val="00E467C5"/>
    <w:rsid w:val="00E71016"/>
    <w:rsid w:val="00E941EF"/>
    <w:rsid w:val="00E97ABB"/>
    <w:rsid w:val="00EB1C1B"/>
    <w:rsid w:val="00F406B2"/>
    <w:rsid w:val="00F56435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39F2A"/>
  <w15:chartTrackingRefBased/>
  <w15:docId w15:val="{8CA5DDDF-89D4-F946-A46E-916096D8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4A66AC" w:themeColor="accent1"/>
        <w:bottom w:val="single" w:sz="8" w:space="22" w:color="4A66AC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4A66AC" w:themeColor="accent1"/>
        <w:bottom w:val="single" w:sz="8" w:space="7" w:color="4A66AC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50E66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E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0E66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06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ffany-galicia-288a091a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iffany.galicia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iffanygalicia/Library/Containers/com.microsoft.Word/Data/Library/Application%20Support/Microsoft/Office/16.0/DTS/en-US%7bDB2437CA-7525-904D-8096-6DEECB3F4697%7d/%7b0B03FFDF-6FC6-7D41-A8FB-702ACCF37D71%7dtf1639274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62F653A6276FE41BCF0B5B1DCC3D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13BF5-2DBA-2B46-82E2-04AB4908AFA6}"/>
      </w:docPartPr>
      <w:docPartBody>
        <w:p w:rsidR="00A73340" w:rsidRDefault="00A73489">
          <w:pPr>
            <w:pStyle w:val="262F653A6276FE41BCF0B5B1DCC3D562"/>
          </w:pPr>
          <w:r w:rsidRPr="005152F2">
            <w:t>Your Name</w:t>
          </w:r>
        </w:p>
      </w:docPartBody>
    </w:docPart>
    <w:docPart>
      <w:docPartPr>
        <w:name w:val="F35F96883864C04C82CF007EAEC28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4F4F9-4C19-234A-A83C-7EA437CAB388}"/>
      </w:docPartPr>
      <w:docPartBody>
        <w:p w:rsidR="00A73340" w:rsidRDefault="00A73489">
          <w:pPr>
            <w:pStyle w:val="F35F96883864C04C82CF007EAEC28588"/>
          </w:pPr>
          <w:r>
            <w:t>Skills</w:t>
          </w:r>
        </w:p>
      </w:docPartBody>
    </w:docPart>
    <w:docPart>
      <w:docPartPr>
        <w:name w:val="FB29456287E3F34E978738FBC321C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076EE-AADF-0B48-B8F3-90CDA9BF7E41}"/>
      </w:docPartPr>
      <w:docPartBody>
        <w:p w:rsidR="00A73340" w:rsidRDefault="00A73489">
          <w:pPr>
            <w:pStyle w:val="FB29456287E3F34E978738FBC321CA4B"/>
          </w:pPr>
          <w:r w:rsidRPr="005152F2">
            <w:t>Experience</w:t>
          </w:r>
        </w:p>
      </w:docPartBody>
    </w:docPart>
    <w:docPart>
      <w:docPartPr>
        <w:name w:val="8311BDCB376527458636DE8B08DB7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105E9-97DA-DC4F-B9BD-CEE232971D62}"/>
      </w:docPartPr>
      <w:docPartBody>
        <w:p w:rsidR="00A73340" w:rsidRDefault="00A73489">
          <w:pPr>
            <w:pStyle w:val="8311BDCB376527458636DE8B08DB781A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89"/>
    <w:rsid w:val="001104DF"/>
    <w:rsid w:val="002B0A17"/>
    <w:rsid w:val="002D3D2E"/>
    <w:rsid w:val="006C7248"/>
    <w:rsid w:val="00A73340"/>
    <w:rsid w:val="00A73489"/>
    <w:rsid w:val="00D812C2"/>
    <w:rsid w:val="00ED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2F653A6276FE41BCF0B5B1DCC3D562">
    <w:name w:val="262F653A6276FE41BCF0B5B1DCC3D562"/>
  </w:style>
  <w:style w:type="paragraph" w:customStyle="1" w:styleId="BB964C987958BF4DBB53915087E95F0D">
    <w:name w:val="BB964C987958BF4DBB53915087E95F0D"/>
  </w:style>
  <w:style w:type="paragraph" w:customStyle="1" w:styleId="088849CA60AC9349BF3728C880EFB73D">
    <w:name w:val="088849CA60AC9349BF3728C880EFB73D"/>
  </w:style>
  <w:style w:type="paragraph" w:customStyle="1" w:styleId="9EF67E6144BBB34E92223DE0A41C2033">
    <w:name w:val="9EF67E6144BBB34E92223DE0A41C2033"/>
  </w:style>
  <w:style w:type="paragraph" w:customStyle="1" w:styleId="27F3F2F2CDA8AB44A65427DCA136E170">
    <w:name w:val="27F3F2F2CDA8AB44A65427DCA136E170"/>
  </w:style>
  <w:style w:type="paragraph" w:customStyle="1" w:styleId="21CB83DC7A0605429BBF0EDD2F321EE3">
    <w:name w:val="21CB83DC7A0605429BBF0EDD2F321EE3"/>
  </w:style>
  <w:style w:type="paragraph" w:customStyle="1" w:styleId="DD4E1026041A804BA00DB9A9D0DF5830">
    <w:name w:val="DD4E1026041A804BA00DB9A9D0DF5830"/>
  </w:style>
  <w:style w:type="paragraph" w:customStyle="1" w:styleId="F35F96883864C04C82CF007EAEC28588">
    <w:name w:val="F35F96883864C04C82CF007EAEC28588"/>
  </w:style>
  <w:style w:type="paragraph" w:customStyle="1" w:styleId="C118C305FD7B704BBC3A88491439838E">
    <w:name w:val="C118C305FD7B704BBC3A88491439838E"/>
  </w:style>
  <w:style w:type="paragraph" w:customStyle="1" w:styleId="FB29456287E3F34E978738FBC321CA4B">
    <w:name w:val="FB29456287E3F34E978738FBC321CA4B"/>
  </w:style>
  <w:style w:type="paragraph" w:customStyle="1" w:styleId="68CC5776BAC7EA41B09CD2375A8AD67C">
    <w:name w:val="68CC5776BAC7EA41B09CD2375A8AD67C"/>
  </w:style>
  <w:style w:type="paragraph" w:customStyle="1" w:styleId="8BEC51BDF4965447A4548A42CD0733B5">
    <w:name w:val="8BEC51BDF4965447A4548A42CD0733B5"/>
  </w:style>
  <w:style w:type="paragraph" w:customStyle="1" w:styleId="164C563BE8150D4F87FB573E3C913013">
    <w:name w:val="164C563BE8150D4F87FB573E3C913013"/>
  </w:style>
  <w:style w:type="paragraph" w:customStyle="1" w:styleId="1EF0F8BE73B96E4B96F2EB8A97176E08">
    <w:name w:val="1EF0F8BE73B96E4B96F2EB8A97176E08"/>
  </w:style>
  <w:style w:type="paragraph" w:customStyle="1" w:styleId="6E61F31F5BC90644B2B403C93ABFCCE7">
    <w:name w:val="6E61F31F5BC90644B2B403C93ABFCCE7"/>
  </w:style>
  <w:style w:type="paragraph" w:customStyle="1" w:styleId="3E9853A4D5FFF84C8CB7DA0A83120BAF">
    <w:name w:val="3E9853A4D5FFF84C8CB7DA0A83120BAF"/>
  </w:style>
  <w:style w:type="paragraph" w:customStyle="1" w:styleId="8311BDCB376527458636DE8B08DB781A">
    <w:name w:val="8311BDCB376527458636DE8B08DB781A"/>
  </w:style>
  <w:style w:type="paragraph" w:customStyle="1" w:styleId="7210E0BA9A250C449266FB4567171FB3">
    <w:name w:val="7210E0BA9A250C449266FB4567171FB3"/>
  </w:style>
  <w:style w:type="paragraph" w:customStyle="1" w:styleId="3CBFEFD4997A5D4582F720E318B92DCE">
    <w:name w:val="3CBFEFD4997A5D4582F720E318B92DCE"/>
  </w:style>
  <w:style w:type="paragraph" w:customStyle="1" w:styleId="0DF27A4E908CC743A85B65BECF617531">
    <w:name w:val="0DF27A4E908CC743A85B65BECF617531"/>
  </w:style>
  <w:style w:type="paragraph" w:customStyle="1" w:styleId="70FDEB7100852D418162D265A4D13E45">
    <w:name w:val="70FDEB7100852D418162D265A4D13E45"/>
  </w:style>
  <w:style w:type="paragraph" w:customStyle="1" w:styleId="125C3481CA51454AB161FAF2A42564EA">
    <w:name w:val="125C3481CA51454AB161FAF2A42564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DB5B2E-89E3-3045-A67B-AFFF62B83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{0B03FFDF-6FC6-7D41-A8FB-702ACCF37D71}tf16392740.dotx</Template>
  <TotalTime>100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Galicia</dc:creator>
  <cp:keywords/>
  <dc:description/>
  <cp:lastModifiedBy>Galicia, Tiffany (K12)</cp:lastModifiedBy>
  <cp:revision>43</cp:revision>
  <dcterms:created xsi:type="dcterms:W3CDTF">2020-08-25T18:21:00Z</dcterms:created>
  <dcterms:modified xsi:type="dcterms:W3CDTF">2020-08-30T20:43:00Z</dcterms:modified>
</cp:coreProperties>
</file>